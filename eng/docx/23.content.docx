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w:t>
      </w:r>
      <w:r>
        <w:rPr>
          <w:lang w:val="en_US" w:bidi="en_US"/>
        </w:rPr>
      </w:r>
    </w:p>
    <w:p>
      <w:pPr/>
      <w:r>
        <w:rPr>
          <w:lang w:val="en_US" w:bidi="en_US"/>
        </w:rPr>
      </w:r>
      <w:r>
        <w:rPr>
          <w:b/>
          <w:lang w:val="en_US" w:bidi="en_US"/>
        </w:rPr>
        <w:t>unfoldingWord Literal</w:t>
      </w:r>
      <w:r>
        <w:rPr>
          <w:lang w:val="en_US" w:bidi="en_US"/>
        </w:rPr>
        <w:t xml:space="preserve"> is based on: </w:t>
      </w:r>
      <w:r>
        <w:rPr>
          <w:lang w:val="en_US" w:bidi="en_US"/>
        </w:rPr>
        <w:t>unfoldingWord® Literal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Literal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 1:1</w:t>
      </w:r>
      <w:r>
        <w:rPr>
          <w:lang w:val="en_US" w:bidi="en_US"/>
        </w:rPr>
      </w:r>
    </w:p>
    <w:p>
      <w:pPr/>
      <w:r>
        <w:rPr>
          <w:lang w:val="en_US" w:bidi="en_US"/>
        </w:rPr>
      </w:r>
      <w:r>
        <w:rPr>
          <w:vertAlign w:val="superscript"/>
          <w:lang w:val="en_US" w:bidi="en_US"/>
        </w:rPr>
        <w:t>1</w:t>
      </w:r>
      <w:r>
        <w:rPr>
          <w:lang w:val="en_US" w:bidi="en_US"/>
        </w:rPr>
        <w:t xml:space="preserve"> The vision of Isaiah son of Amoz, which he saw concerning Judah and Jerusalem in the days of Uzziah, Jotham, Ahaz, {and} Hezekiah,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heavens, and give ear, earth, for Yahweh has spoken: “Sons I have raised and brought up, but they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ox knows his owner, and the donkey the feeding trough of his master, {but} Israel does not know; my people does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Woe, sinful nation, people heavy of iniquity, seed of evildoers, sons who act corruptly! They have abandoned Yahweh, they have despised the Holy One of Israel, they have estranged themselves from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should you still be beaten, should you continue {in} rebellion? The whole head {is} sick, and the whole heart weak.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the sole of the foot and to the head there is no health in it; bruises and sores and fresh wounds; they have not been pressed out, and they have not been bandaged, and they have not been softened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land {is} a desolation, your cities burned {with} fire; your field—in front of you strangers are devouring it— and {it is} a desolation as the overthrowing of strangers.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Daughter of Zion is left like a hut in a vineyard, like a shed in a cucumber field, like a besieged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Had not Yahweh of hosts left for us a few survivors, we would have been like Sodom, we would have been like Gomorrah.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the word of Yahweh, rulers of Sodom; give ear to the law of our God, people of Gomorrah: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“What {is} the multitude of your sacrifices to me?” says Yahweh. “I have had enough of the burnt offerings of rams, and the fat of fatted beasts, and in the blood of bulls or lambs or goats I do not delight.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come to appear {before} my face, who has required this from your hand, to trample my courts?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 not continue to bring an offering of worthlessness;! It is incense of abomination to me. New moon and Sabbath, calling of assemblies— I am not able {to bear} iniquity and festive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new moons and your appointed feasts my spirit hates; they have become a burden to me. I am weary of carrying.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when you spread out your hands, I hide my eyes from you; even though you multiply prayer, I do not listen; your hands are full of blood.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Wash, cleanse yourselves; remove the evil of your deeds from before my eyes; stop doing evil;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learn to do good; seek justice; correct the oppressor; carry out justice {for} the fatherless; contend {for} the widow.”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“Come, now, and let us come to terms,” says Yahweh. “Though your sins are like scarlet, they will be white like snow; though they are red like crimson, they will be like wool.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agree and obey, you will eat the good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refuse and rebel, {by} the sword you will be eaten,” for the mouth of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How the faithful city has become a prostitute! She who was full of justice— righteousness lodged in her, but now, murderers.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silver has become dross, your wine mixed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princes {are} rebels and companions of thieves; everyone loves bribes and pursues payoffs. They do not defend the fatherless, and the cause of the widow does not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Thus {is} the declaration of the Lord Yahweh of hosts, the Mighty One of Israel: “Woe! I shall gratify myself before my adversaries, and avenge myself before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turn my hand against you, and refine your dross as {with} lye, and take away all your impurity.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 shall restore your judges as at the first, and your counselors as at the beginning; afterwards you will be called The City of Righteousness, a faithful town.”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Zion will be redeemed by justice, and her repentant ones by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rebels and sinners {will be} crushed together, and those who abandon Yahweh will come to an end,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they will be ashamed of the sacred oak trees which you desired, and you will be embarrassed by the gardens that you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you will be like an oak whose leaf fades, and like a garden that has no water.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strong man will be like tinder, and his work like a spark, and both of them will burn together, and none will quench {them}.</w:t>
      </w:r>
      <w:r>
        <w:rPr>
          <w:lang w:val="en_US" w:bidi="en_US"/>
        </w:rPr>
      </w:r>
      <w:r>
        <w:rPr>
          <w:lang w:val="en_US" w:bidi="en_US"/>
        </w:rPr>
      </w:r>
    </w:p>
    <w:p>
      <w:pPr/>
      <w:r>
        <w:rPr>
          <w:lang w:val="en_US" w:bidi="en_US"/>
        </w:rPr>
      </w:r>
    </w:p>
    <w:p>
      <w:pPr>
        <w:pStyle w:val="Heading2"/>
      </w:pPr>
      <w:r>
        <w:rPr>
          <w:lang w:val="en_US" w:bidi="en_US"/>
        </w:rPr>
        <w:t>Isaiah 2:1</w:t>
      </w:r>
      <w:r>
        <w:rPr>
          <w:lang w:val="en_US" w:bidi="en_US"/>
        </w:rPr>
      </w:r>
    </w:p>
    <w:p>
      <w:pPr/>
      <w:r>
        <w:rPr>
          <w:lang w:val="en_US" w:bidi="en_US"/>
        </w:rPr>
      </w:r>
      <w:r>
        <w:rPr>
          <w:vertAlign w:val="superscript"/>
          <w:lang w:val="en_US" w:bidi="en_US"/>
        </w:rPr>
        <w:t>1</w:t>
      </w:r>
      <w:r>
        <w:rPr>
          <w:lang w:val="en_US" w:bidi="en_US"/>
        </w:rPr>
        <w:t xml:space="preserve"> The word that Isaiah son of Amoz perceived, concerning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it will be in the last days, the mountain of the house of Yahweh will be established as the head of the mountains, and it will be raised up above the hills, and all the nations will flow to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many peoples will come and say, “Come, and let us go up to the mountain of Yahweh, to the house of the God of Jacob, so he may teach us from his ways, and we may walk in his paths.” For from Zion will go the law, and the word of Yahweh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will judge between the nations, and will render decisions for many peoples, and they will hammer their swords into plowshares, and their spears into pruning hooks; nation will not lift up sword against nation, and they will not learn war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House of Jacob, come and let us walk in the light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have abandoned your people, O house of Jacob, For they are filled with eastern things and they practice divination like the Philistines, and they shake hands with sons of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its land is full of silver and gold, and there is no limit to its wealth; its land also is full of horses, and there is no limit to its chariots,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its land is full of idols; they worship the craftsmanship of its hands, what its fingers have made.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a person will be bowed down, and a man will fall down, but do not raise them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into the rock and hide in the ground from the face of the terror of Yahweh and from the glory of his majesty.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lofty eyes of man will be brought low, and the pride of men brought down, and Yahweh alone will be exalted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day of Yahweh of hosts {is} against everyone who is proud and raised up and against every arrogant one—and he will be {brought} down—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against all the cedars of Lebanon, high and lifted up, and against all the oaks of Bashan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against all the high mountains and against all the elevated hills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against every high tower and against every fortified wall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against all the ships of Tarshish and against all beautiful sailing vessels.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pride of man will be brought low, and the haughtiness of men will fall, and Yahweh alone will be exalted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idols will completely pass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{men} will go into the caves of the rocks and the holes of the ground, from the face of the terror of Yahweh, and from the glory of his majesty, when he rises to awe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that day, man will throw away his idols of silver and his idols of gold which they made for himself to worship, to diggers of holes and bats,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going into the crevices of the rocks and into the clefts of the ragged rocks, from the face of the terror of Yahweh and from the glory of his majesty, when he rises to awe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Stop yourselves from {regarding} man, whose breath {is} in his nose, for what is he regarded as?</w:t>
      </w:r>
      <w:r>
        <w:rPr>
          <w:lang w:val="en_US" w:bidi="en_US"/>
        </w:rPr>
      </w:r>
      <w:r>
        <w:rPr>
          <w:lang w:val="en_US" w:bidi="en_US"/>
        </w:rPr>
      </w:r>
    </w:p>
    <w:p>
      <w:pPr/>
      <w:r>
        <w:rPr>
          <w:lang w:val="en_US" w:bidi="en_US"/>
        </w:rPr>
      </w:r>
    </w:p>
    <w:p>
      <w:pPr>
        <w:pStyle w:val="Heading2"/>
      </w:pPr>
      <w:r>
        <w:rPr>
          <w:lang w:val="en_US" w:bidi="en_US"/>
        </w:rPr>
        <w:t>Isaiah 3:1</w:t>
      </w:r>
      <w:r>
        <w:rPr>
          <w:lang w:val="en_US" w:bidi="en_US"/>
        </w:rPr>
      </w:r>
    </w:p>
    <w:p>
      <w:pPr/>
      <w:r>
        <w:rPr>
          <w:lang w:val="en_US" w:bidi="en_US"/>
        </w:rPr>
      </w:r>
      <w:r>
        <w:rPr>
          <w:vertAlign w:val="superscript"/>
          <w:lang w:val="en_US" w:bidi="en_US"/>
        </w:rPr>
        <w:t>1</w:t>
      </w:r>
      <w:r>
        <w:rPr>
          <w:lang w:val="en_US" w:bidi="en_US"/>
        </w:rPr>
        <w:t xml:space="preserve"> For behold the Lord Yahweh of hosts will take away from Jerusalem and from Judah supply and support: all the supply of bread and all the supply of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mighty one and the man of war, the judge and the prophet and the diviner and the elder,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captain of fifty and the exalted of face and the counselor and the expert craftsman and the skillful enchanter.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shall place youths {as} their leaders, and infants will rule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people will be oppressed, a man by a man, and a man by his neighbor; the lad will insult the elderly, and the dishonorable against the honorable.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man will seize his brother in the house of his father: ‘You have a coat; be our ruler, and this ruin {will be} under your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that day he will lift up, saying, ‘I shall not be a healer, and in my house there is no bread and there is no clothing. You shall not appoint me ruler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Jerusalem has stumbled, and Judah has fallen, because their tongue and their deeds {are} against Yahweh, defying the eyes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appearance of their faces witnesses against them, and they tell of their sin like Sodom; they do not hide {it}. Woe to their life! For they have completed for themselves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the righteous that {it will be} well, for they will eat the fruit of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to the wicked! {It will be} calamity, for the recompense of his hands will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people—children {are} their oppressors, and women rule over it. My people, those who guide you lead astray and consume the direction of your path.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is positioned to contend and is standing to judge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will come with judgment with the elders of his people and their leaders: “And you, you have consumed the vineyard; the plunder of the poor {is} in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do you crush my people and grind the faces of the poor?” —the declaration of the Lord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Yahweh said: “Because the daughters of Zion are proud, and they walk extending the neck, and {with} flirting eyes, walking and mincing their steps, and tinkling their feet.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Lord shall scrape the heads of the daughters of Zion, and Yahweh shall make their private parts naked.”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that day the Lord will remove the finery of the anklets and the headbands and the crescent ornaments,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earrings and the bracelets and the veils,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headdresses and the anklets and the sashes and the boxes of perfume and the amulets,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rings and the rings of the nose,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festive garments and the mantles and the cloaks and the purses,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fine garments and the undergarments, and the turbans and the shawls.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it will happen, instead of fragrance will be stench; and instead of a sash, a rope; and instead of styled hair, baldness; and instead of a fine robe, a robe of sackcloth; branding instead of beauty.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men will fall by the sword, and your strong men in war.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her gates will lament and mourn, and she will be alone, sitting on the ground.</w:t>
      </w:r>
      <w:r>
        <w:rPr>
          <w:lang w:val="en_US" w:bidi="en_US"/>
        </w:rPr>
      </w:r>
      <w:r>
        <w:rPr>
          <w:lang w:val="en_US" w:bidi="en_US"/>
        </w:rPr>
      </w:r>
    </w:p>
    <w:p>
      <w:pPr/>
      <w:r>
        <w:rPr>
          <w:lang w:val="en_US" w:bidi="en_US"/>
        </w:rPr>
      </w:r>
    </w:p>
    <w:p>
      <w:pPr>
        <w:pStyle w:val="Heading2"/>
      </w:pPr>
      <w:r>
        <w:rPr>
          <w:lang w:val="en_US" w:bidi="en_US"/>
        </w:rPr>
        <w:t>Isaiah 4:1</w:t>
      </w:r>
      <w:r>
        <w:rPr>
          <w:lang w:val="en_US" w:bidi="en_US"/>
        </w:rPr>
      </w:r>
    </w:p>
    <w:p>
      <w:pPr/>
      <w:r>
        <w:rPr>
          <w:lang w:val="en_US" w:bidi="en_US"/>
        </w:rPr>
      </w:r>
      <w:r>
        <w:rPr>
          <w:vertAlign w:val="superscript"/>
          <w:lang w:val="en_US" w:bidi="en_US"/>
        </w:rPr>
        <w:t>1</w:t>
      </w:r>
      <w:r>
        <w:rPr>
          <w:lang w:val="en_US" w:bidi="en_US"/>
        </w:rPr>
        <w:t xml:space="preserve"> And seven women will take hold of one man on that day, saying, ‘Our food we shall eat and our clothing we shall wear. Only, call us your name; remove our shame.’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that day the branch of Yahweh will be beauty and glory, and the fruit of the land excellent and delightful for the remnant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remainder in Zion and the leftover in Jerusalem⁠— "Holy" will be said of him, everyone who is written for life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Surely the Lord will wash away the filth of the daughters of Zion, and cleanse the blood stains of Jerusalem from her midst, by the spirit of judgment and the spirit of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over all the sanctuary of Mount Zion and over her assembly Yahweh will create cloud by day and smoke and the shining of a flaming fire by night for a canopy over all the glory,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it will be a shelter for shade by day from the heat and a refuge and a cover from the storm and rain.</w:t>
      </w:r>
      <w:r>
        <w:rPr>
          <w:lang w:val="en_US" w:bidi="en_US"/>
        </w:rPr>
      </w:r>
      <w:r>
        <w:rPr>
          <w:lang w:val="en_US" w:bidi="en_US"/>
        </w:rPr>
      </w:r>
    </w:p>
    <w:p>
      <w:pPr/>
      <w:r>
        <w:rPr>
          <w:lang w:val="en_US" w:bidi="en_US"/>
        </w:rPr>
      </w:r>
    </w:p>
    <w:p>
      <w:pPr>
        <w:pStyle w:val="Heading2"/>
      </w:pPr>
      <w:r>
        <w:rPr>
          <w:lang w:val="en_US" w:bidi="en_US"/>
        </w:rPr>
        <w:t>Isaiah 5:1</w:t>
      </w:r>
      <w:r>
        <w:rPr>
          <w:lang w:val="en_US" w:bidi="en_US"/>
        </w:rPr>
      </w:r>
    </w:p>
    <w:p>
      <w:pPr/>
      <w:r>
        <w:rPr>
          <w:lang w:val="en_US" w:bidi="en_US"/>
        </w:rPr>
      </w:r>
      <w:r>
        <w:rPr>
          <w:vertAlign w:val="superscript"/>
          <w:lang w:val="en_US" w:bidi="en_US"/>
        </w:rPr>
        <w:t>1</w:t>
      </w:r>
      <w:r>
        <w:rPr>
          <w:lang w:val="en_US" w:bidi="en_US"/>
        </w:rPr>
        <w:t xml:space="preserve"> Let me sing, please, to my beloved a song of my beloved for his vineyard. My beloved had a vineyard on a hill of richness.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dug it and cleared it and planted it {with} choice vines, and he built a tower in the middle of it and also hewed a winepress in it. And he waited for {it} to produce grapes, but it produced wild grapes.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now, dweller of Jerusalem and man of Judah, judge, please, between me and between my vineyard.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more could have been done for my vineyard, that I have not done for it? I waited for {it} to produce grapes⁠, but why did it produce wild grapes?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now, please, I shall tell you what I shall do to my vineyard: I shall remove its hedge, and it will be consumed. I shall break down its wall, and it will be trampled down.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shall make it a desolation. It will not be pruned or hoed, and briers and thorns will spring up. And I shall command the clouds against raining rain on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vineyard of Yahweh of hosts {is} the house of Israel, and the man of Judah his pleasant plant. And he waited for justice, but behold, slaughter; for righteousness, but behold, screaming.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Woe, those who join house to house, field to field they approach until {there is} no room, and you are made to remain alone in the midst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my ears, Yahweh of hosts: ‘Surely many houses will be empty— great and good ones without an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 ten-yoke vineyard will yield one bath, and a homer {of} seed will yield an ephah.’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those who rise up early in the morning to obtain strong drink, those who loiter into the night {as} wine inflames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whose feasts are harp and lyre, tambourine and flute and wine, but they do not regard the work of Yahweh, and they have not discerned the doings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my people are exiled for lack of understanding, and its honorable people are hungry, and its parched multitude is thirsty.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Sheol has enlarged its appetite and has opened its mouth without limit, and its elite and its crowd will descend, and its revelers and its happy.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man will be humbled, and mankind will be brought down, and the eyes of the lofty will be brought down.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Yahweh of hosts will be exalted in justice, and the Holy God will be holy by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sheep will feed as in their pasture, and goats will eat the ruins of the fatted.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Woe, those who pull in iniquity with cords of falsehood and like {with} cart ropes, sin;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say, ‘Let him hurry, let him hasten his work so that we may see, and let the counsel of the Holy One of Israel draw near and let it come and let us know.’</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Woe, those who call evil good and good evil, who set darkness as light, and light as darkness, who set bitter as sweet, and sweet as bitter!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Woe to those wise in their {own} eyes and before their {own} faces, discerning.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Woe, mighty men of wine-drinking, and men of strength of liquor-mixing;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declare righteous the wicked for a bribe and take away from the righteous his rights!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as the tongue of fire devours stubble and the dry grass goes down in flame, so their root will rot, and their blossom will rise like dust. For they have rejected the law of Yahweh of hosts, and they have despised the word of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the nose of Yahweh burns against his people, and he has reached out his hand against them and has struck them, and the mountains tremble, and their corpses become like garbage in the streets. In all these things, his nose does not turn away, and still his hand is stretched out.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he will lift up a signal for faraway nations and will whistle for him from the end of the earth. And behold, quick, swift it will come.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None tires and none stumbles among it; he does not slumber and does not sleep. And the belts of their loins are not loose, and the thongs of their sandals are not broken.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its arrows {are} sharp and all its bows bent; the hooves of its horses seem like flint, and its chariot wheels like storms.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Its roaring like a lion, and it will roar like young lions. And it will growl and seize the prey and drag {it} away, and there will be no rescuer.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it will roar against it on that day as the roar of the sea. And {one} looks over the land, and behold, darkness, suffering! And the light will be darkened by the clouds.</w:t>
      </w:r>
      <w:r>
        <w:rPr>
          <w:lang w:val="en_US" w:bidi="en_US"/>
        </w:rPr>
      </w:r>
      <w:r>
        <w:rPr>
          <w:lang w:val="en_US" w:bidi="en_US"/>
        </w:rPr>
      </w:r>
    </w:p>
    <w:p>
      <w:pPr/>
      <w:r>
        <w:rPr>
          <w:lang w:val="en_US" w:bidi="en_US"/>
        </w:rPr>
      </w:r>
    </w:p>
    <w:p>
      <w:pPr>
        <w:pStyle w:val="Heading2"/>
      </w:pPr>
      <w:r>
        <w:rPr>
          <w:lang w:val="en_US" w:bidi="en_US"/>
        </w:rPr>
        <w:t>Isaiah 6:1</w:t>
      </w:r>
      <w:r>
        <w:rPr>
          <w:lang w:val="en_US" w:bidi="en_US"/>
        </w:rPr>
      </w:r>
    </w:p>
    <w:p>
      <w:pPr/>
      <w:r>
        <w:rPr>
          <w:lang w:val="en_US" w:bidi="en_US"/>
        </w:rPr>
      </w:r>
      <w:r>
        <w:rPr>
          <w:vertAlign w:val="superscript"/>
          <w:lang w:val="en_US" w:bidi="en_US"/>
        </w:rPr>
        <w:t>1</w:t>
      </w:r>
      <w:r>
        <w:rPr>
          <w:lang w:val="en_US" w:bidi="en_US"/>
        </w:rPr>
        <w:t xml:space="preserve"> In the year of the death of King Uzziah, then I saw the Lord sitting on a throne, high and lifted up, and his hem filled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seraphim stood above him: six wings—six wings for each; with two covering its face and with two covering its feet, and with two it flew.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each {one} called to another and said, “Holy, holy, holy, {is} Yahweh of hosts! The whole earth {is} full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foundations of the thresholds shook at the voice of the one who cried out, and the house was filled with smoke.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 said, “Woe to me! For I am doomed because I {am} a man of unclean lips, and I live among a people of unclean lips, because my eyes have seen the King,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one of the seraphim flew to me, and in his hand {was} a hot coal he had taken with the tongs from off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caused {it} to touch on my mouth and said, “Behold, this has touched on your lips, and your guilt has been taken away and your sin atoned for.”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 heard the voice of the Lord say, “Whom shall I send, and who will go for us?” And I said, “Here I {am}, send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said, “Go and tell this people, ‘Listen closely, but do not understand, and see clearly, but do not perceive.’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Fatten the heart of this people, and dull its ears and dim its eyes. Otherwise it might see with its eyes and hear with its ears and understand with its heart, and turn and be healed.”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 said, “Until when, Lord?” And he said: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Yahweh has driven the people far away, and the desertion in the midst of the land is great.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a tenth {are} still in it, then it will turn back and be consumed. As an elm or as an oak which, in being cut down, {has} a stump for it, the holy seed {is} its stump.”</w:t>
      </w:r>
      <w:r>
        <w:rPr>
          <w:lang w:val="en_US" w:bidi="en_US"/>
        </w:rPr>
      </w:r>
      <w:r>
        <w:rPr>
          <w:lang w:val="en_US" w:bidi="en_US"/>
        </w:rPr>
      </w:r>
    </w:p>
    <w:p>
      <w:pPr/>
      <w:r>
        <w:rPr>
          <w:lang w:val="en_US" w:bidi="en_US"/>
        </w:rPr>
      </w:r>
    </w:p>
    <w:p>
      <w:pPr>
        <w:pStyle w:val="Heading2"/>
      </w:pPr>
      <w:r>
        <w:rPr>
          <w:lang w:val="en_US" w:bidi="en_US"/>
        </w:rPr>
        <w:t>Isaiah 7:1</w:t>
      </w:r>
      <w:r>
        <w:rPr>
          <w:lang w:val="en_US" w:bidi="en_US"/>
        </w:rPr>
      </w:r>
    </w:p>
    <w:p>
      <w:pPr/>
      <w:r>
        <w:rPr>
          <w:lang w:val="en_US" w:bidi="en_US"/>
        </w:rPr>
      </w:r>
      <w:r>
        <w:rPr>
          <w:vertAlign w:val="superscript"/>
          <w:lang w:val="en_US" w:bidi="en_US"/>
        </w:rPr>
        <w:t>1</w:t>
      </w:r>
      <w:r>
        <w:rPr>
          <w:lang w:val="en_US" w:bidi="en_US"/>
        </w:rPr>
        <w:t xml:space="preserve"> And it happened, in the days of Ahaz son of Jotham son of Uzziah, king of Judah, Rezin the king of Aram, and Pekah son of Remaliah, king of Israel, went up {to} Jerusalem to war against it, but they could not prevail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it was reported to the house of David, saying, “Aram stands by with Ephraim,” and his heart trembled, and the heart of his people, as the trees of the forest shake before the face of the wind.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Yahweh said to Isaiah, “Go out, please, to meet Ahaz, you and your son Shear-Jashub, at the end of the channel of the upper pool, to the road of the field of the fuller.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say to him, ‘Be careful and calm, you shall not be afraid, and your heart shall not be soft from these two tails of smoldering firebrands, by the burning nose of Rezin and Aram, and the son of Remaliah.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Aram, Ephraim, and the son of Remaliah have planned evil against you,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us go up against Judah and terrify her, and let us break into her and crown a king in her midst, the son of Tabeel.”’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the Lord Yahweh says, It will not succeed, and it will not be,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because the head of Aram {is} Damascus, and the head of Damascus {is} Rezin. And within 65 years, Ephraim will be broken from {being} a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head of Ephraim {is} Samaria, and the head of Samaria {is} the son of Remaliah. If you do not believe, then you will not be secure.”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Yahweh continued to speak to Ahaz,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“Ask a sign for yourself from Yahweh your God; make the request deep, or make {it} high above.”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Ahaz said, “I shall not ask, and I shall not test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he said, “Listen, please, house of David. Is it too little for you to tire out the people, that you also tire out my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Lord himself will give you a sign: Behold, the young woman will conceive and bear a son and will call his name Immanuel.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eat curds and honey when he knows to refuse the evil and choose the good.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before the child knows to refuse the evil and choose the good, the land will be desolate, though you fear the faces of its two kings.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will bring the king of Assyria on you and on your people, and on the house of your father days that have not come since the day Ephraim turned away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it will happen on that day, Yahweh will whistle for a fly that {is} in the distant streams of Egypt, and for a bee that {is} in the land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will come and settle down, all of them, in the valleys of desolation and in the clefts of the rocks, and in all the thornbushes, and in all the pastures.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the Lord will shave with a razor the laborer beyond the river— the king of Assyria— the head and the hair of the legs, and he will also scrape away the beard.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it will happen on that day, a man will keep alive a young cow and two sheep.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it will happen, because of the abundance of milk produced, he will eat curds, for everyone left in the land will eat curds and honey.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it will happen on that day, {there} will be, {in} every place where there were 1000 vines {worth} 1000 silvers, it will be briers and thorns.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One will go there with arrows and with bows, because all the land will be briers and thorns.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all the hills that were cultivated with the hoe, you will not go there {for} fear of the briers and thorns, and it will be for sending out of cattle and for grazing of sheep.</w:t>
      </w:r>
      <w:r>
        <w:rPr>
          <w:lang w:val="en_US" w:bidi="en_US"/>
        </w:rPr>
      </w:r>
      <w:r>
        <w:rPr>
          <w:lang w:val="en_US" w:bidi="en_US"/>
        </w:rPr>
      </w:r>
    </w:p>
    <w:p>
      <w:pPr/>
      <w:r>
        <w:rPr>
          <w:lang w:val="en_US" w:bidi="en_US"/>
        </w:rPr>
      </w:r>
    </w:p>
    <w:p>
      <w:pPr>
        <w:pStyle w:val="Heading2"/>
      </w:pPr>
      <w:r>
        <w:rPr>
          <w:lang w:val="en_US" w:bidi="en_US"/>
        </w:rPr>
        <w:t>Isaiah 8:1</w:t>
      </w:r>
      <w:r>
        <w:rPr>
          <w:lang w:val="en_US" w:bidi="en_US"/>
        </w:rPr>
      </w:r>
    </w:p>
    <w:p>
      <w:pPr/>
      <w:r>
        <w:rPr>
          <w:lang w:val="en_US" w:bidi="en_US"/>
        </w:rPr>
      </w:r>
      <w:r>
        <w:rPr>
          <w:vertAlign w:val="superscript"/>
          <w:lang w:val="en_US" w:bidi="en_US"/>
        </w:rPr>
        <w:t>1</w:t>
      </w:r>
      <w:r>
        <w:rPr>
          <w:lang w:val="en_US" w:bidi="en_US"/>
        </w:rPr>
        <w:t xml:space="preserve"> And Yahweh said to me, “Take for yourself a large tablet, and write on it with a chisel, ‘Maher-Shalal-Hash-Baz.’</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 shall cause faithful witnesses to attest for me, Uriah the priest, and Zechariah son of Jeberekiah.”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went to the prophetess, and she conceived and bore a son. And Yahweh said to me, “Call his name Maher-Shalal-Hash-Baz.</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before the child knows to cry, ‘My father,’ and, ‘My mother,’ one will lift away the riches of Damascus and the plunder of Samaria before the face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continued to speak to me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this people has refused the waters of Shiloah—those going gently—and rejoices {in} Rezin and the son of Remaliah,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therefore, behold: the Lord is bringing up on them the waters of the river, mighty and many—the king of Assyria and all his glory. And it will come up over all its channels and go over all its banks.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it will sweep into Judah, flooding and passing on, until it touches your neck. And its outstretched wings will fill the breadth of your land, Immanuel.”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Raise the war cry, peoples, and be terrified. And give ear, all you distant of the land: gird yourselves for war and be terrified gird yourselves for war and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 advised {with} advice, but it will be made useless; speak a speech, but it will not stand, for God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thus Yahweh spoke to me, with a strong hand, and turned me away from walking in the way of this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not call a lie anything that this people calls a lie, and its fear you will not fear, and do not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sanctify Yahweh of hosts alone, and he {is} your fear, and he {is} your terror.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will become a sanctuary and a stone of striking and a rock of stumbling for both the houses of Israel, a trap and a snare for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many will stumble over them and fall and be broken and be ensnared and captured.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Bind up the testimony; seal the law for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shall wait for Yahweh, who hides his face from the house of Jacob, and I shall hope in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I and the children whom Yahweh has given to me {are} for signs and for wonders in Israel from Yahweh of hosts, who lives on Mount Zion.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when they say to you, “Consult with mediums and with soothsayers, the ones who chirp and mutter,” how can a people not consult with their God, but with the dead on behalf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the law and to the testimony! If they do not say as this thing, {it is} because they have no dawn,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will pass through it distressed and hungry. And it will happen when they are hungry, then they will become angry and curse their king and their God and turn upward.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will look at the earth and behold: trouble and darkness, dimness, distress and gloom is scattered.</w:t>
      </w:r>
      <w:r>
        <w:rPr>
          <w:lang w:val="en_US" w:bidi="en_US"/>
        </w:rPr>
      </w:r>
      <w:r>
        <w:rPr>
          <w:lang w:val="en_US" w:bidi="en_US"/>
        </w:rPr>
      </w:r>
    </w:p>
    <w:p>
      <w:pPr/>
      <w:r>
        <w:rPr>
          <w:lang w:val="en_US" w:bidi="en_US"/>
        </w:rPr>
      </w:r>
    </w:p>
    <w:p>
      <w:pPr>
        <w:pStyle w:val="Heading2"/>
      </w:pPr>
      <w:r>
        <w:rPr>
          <w:lang w:val="en_US" w:bidi="en_US"/>
        </w:rPr>
        <w:t>Isaiah 9:1</w:t>
      </w:r>
      <w:r>
        <w:rPr>
          <w:lang w:val="en_US" w:bidi="en_US"/>
        </w:rPr>
      </w:r>
    </w:p>
    <w:p>
      <w:pPr/>
      <w:r>
        <w:rPr>
          <w:lang w:val="en_US" w:bidi="en_US"/>
        </w:rPr>
      </w:r>
      <w:r>
        <w:rPr>
          <w:vertAlign w:val="superscript"/>
          <w:lang w:val="en_US" w:bidi="en_US"/>
        </w:rPr>
        <w:t>1</w:t>
      </w:r>
      <w:r>
        <w:rPr>
          <w:lang w:val="en_US" w:bidi="en_US"/>
        </w:rPr>
        <w:t xml:space="preserve"> For it will not cover over she who is distressed. In an earlier time he humiliated the land of Zebulun and the land of Naphtali, but later, he will glorify it, the way of the sea, beyond the Jordan, Galilee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who walked in darkness have seen a great light; those who have lived in the land of darkness, the light has shone on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multiplied the nation itself; you have increased its joy. They rejoice before your face like the joy at harvest time, as they rejoice when dividing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yoke of his burden and the staff of his shoulder, the rod of his oppressor, you have broken as the day of Midian.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every boot treading loudly and the garment rolled in blood will be burned, fuel of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to us a child is born, to us a son is given, and the rule will be on his shoulder; and his name will be called Wonderful Counselor, Mighty God, Everlasting Father, Prince of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increase of {his} government and of peace there will be no end, on the throne of David, and over his kingdom, to establish it and sustain it with justice and with righteousness from now and to eternity. The zeal of Yahweh of hosts will do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sent a word against Jacob, and it fell on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people will know, all of it, Ephraim and the inhabitants of Samaria, in pride and with an arrogant heart,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bricks have fallen, but we will rebuild {with} chiseled {stone}; the sycamores are felled, but we will replace {them with} cedars.”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Yahweh will raise up against him Rezin, the adversary, and will stir up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Arameans on the east, and the Philistines on the west, and they will devour Israel with a whole mouth. In all these things, his nose does not draw back, and his hand is still stretched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people will not turn to him who struck it, and they will not seek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Yahweh will cut off from Israel head and tail, palm branch and reed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elder and the noble of face are the head, and the prophet teaching lies is the tail.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guides of this people have misled, and its guided are swallowed up.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will not rejoice over their young men and on their fatherless and widows he will not have compassion , since everyone is godless and an evildoer, and every mouth speaks foolish things. In all these things, his nose does not draw back, and his hand is still stretched out.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wickedness burns like a fire; it devours the briers and thorns, and it kindles the thickets of the forest, and they mount up {in} a rising of smoke.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Through the wrath of Yahweh of hosts the land is scorched, and it will happen: the people as fuel of fire; a man does not spare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will devour on the right but be hungry, and they will eat on the left but not be satisfied. {Every} man will eat the flesh of his arm.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Manasseh {to} Ephraim, and Ephraim, Manasseh together they {will be} against Judah. In all these things, his nose does not draw back, and his hand is still stretched out.</w:t>
      </w:r>
      <w:r>
        <w:rPr>
          <w:lang w:val="en_US" w:bidi="en_US"/>
        </w:rPr>
      </w:r>
      <w:r>
        <w:rPr>
          <w:lang w:val="en_US" w:bidi="en_US"/>
        </w:rPr>
      </w:r>
    </w:p>
    <w:p>
      <w:pPr/>
      <w:r>
        <w:rPr>
          <w:lang w:val="en_US" w:bidi="en_US"/>
        </w:rPr>
      </w:r>
    </w:p>
    <w:p>
      <w:pPr>
        <w:pStyle w:val="Heading2"/>
      </w:pPr>
      <w:r>
        <w:rPr>
          <w:lang w:val="en_US" w:bidi="en_US"/>
        </w:rPr>
        <w:t>Isaiah 10:1</w:t>
      </w:r>
      <w:r>
        <w:rPr>
          <w:lang w:val="en_US" w:bidi="en_US"/>
        </w:rPr>
      </w:r>
    </w:p>
    <w:p>
      <w:pPr/>
      <w:r>
        <w:rPr>
          <w:lang w:val="en_US" w:bidi="en_US"/>
        </w:rPr>
      </w:r>
      <w:r>
        <w:rPr>
          <w:vertAlign w:val="superscript"/>
          <w:lang w:val="en_US" w:bidi="en_US"/>
        </w:rPr>
        <w:t>1</w:t>
      </w:r>
      <w:r>
        <w:rPr>
          <w:lang w:val="en_US" w:bidi="en_US"/>
        </w:rPr>
        <w:t xml:space="preserve"> Woe, lawmakers of useless laws and writers writing perverseness.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suppressing the rights of the needy, and robbing the justice of the poor of my people, {making} widows become plunder, and preying {on} the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what will you do for the day of judgment, and for the destruction coming from far away? To whom will you flee for help, and where will you leave your wealth?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Only, they will crouch among the prisoners, or fall among the killed.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Woe, Assyria, the club of my nose, and a rod is in their hand {for} my fury!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send him against an arrogant nation and against the people of my wrath. I order him to plunder the plunder and to prey on the prey, and to trample them, trodden like mud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does not think so, and his heart does not consider thus, for, to destroy {is} in his heart, and to eliminate not a few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says, “{Are} not all my princes kings?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not Kalno like Carchemish? Surely Hamath {is} not like Arpad? Surely Samaria {is} not like Damascus?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my hand has reached idolatrous kingdoms, and their carved figures {were} greater than Jerusalem and greater than Samaria,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just as I did to Samaria and her vanities, shall I not do so to Jerusalem and to her idols?”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it will happen, when the Lord has finished all his work against Mount Zion and against Jerusalem, “I shall reckon with the fruit of the magnitude of the heart of the king of Assyria and the pride of the haughtiness of his eyes.”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he says: “‘By my strength and by my hand I acted, and {it is} in my wisdom, for I was discerning. But I have removed the boundaries of the peoples, and I have stolen their treasures, and like a bull I have brought down the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my hand has seized, as {from} a nest the wealth of the nations, and as one gathers abandoned eggs, I gathered all the earth, and none was fluttering a wing or opening a mouth or chirping.’”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Will the ax glorify itself against the one who swings it? Will the saw praise itself over him who wields it? As a rod could wield those who raise it! As a club could lift up {what is} not wood!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Yahweh of hosts will send thinness among his fattened ones and instead of his glory, a burning will rage, like the burning of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light of Israel will become a fire, and his Holy One a flame, and it will burn and devour his thorns and his briers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glory of his forest and his fruitful land, he will consume from spirit and to flesh, and it will be like the wasting away of the frail.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remnant of the trees of his forest will be a number that a child could count.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it will happen on that day, the remnant of Israel and the refugees of the house of Jacob will not continue anymore to rely on its afflicter, but will indeed rely on Yahweh,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remnant will return, a remnant of Jacob, to the mighty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though your people, Israel, are like the sand of the seashore, a remnant of it will return. Decreed destruction flows down,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{it is} finished and decreed: the Lord Yahweh of hosts is about to carry {it} out throughout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thus says the Lord Yahweh of hosts, “My people who live {in} Zion, do not fear the Assyrian. He will strike you with the rod and raise his staff against you in the way of Egypt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just a very little {time}; then the fury and my nose will end on account of their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Yahweh of hosts will wield a whip against it, as the smiting of Midian at the rock of Oreb. And his rod {will be} over the sea, and he will lift it up in the way of Egypt.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it will happen on that day, his burden {will be} lifted from your shoulder and his yoke from your neck, and the yoke will be destroyed from the face of fatness.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has come to Aiath, passed through Migron; at Michmash he stores his provisions.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have crossed over the pass; Geba {is} his lodging. Ramah trembles, Gibeah of Saul flees.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Lift up your voice, daughter of Gallim! Give attention, Laishah, poor of Anathoth!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Madmenah flees, the inhabitants of Gebim take refuge.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today he will stand at Nob wave his hand {against} the mountain of the daughter of Zion, the hill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Behold, the Lord Yahweh of hosts will cut off the foliage with a crash, and the tallest of the tall {will be} cut down, and the lofty will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he will chop down the thickets of the forest with an ax, and Lebanon will fall with force.</w:t>
      </w:r>
      <w:r>
        <w:rPr>
          <w:lang w:val="en_US" w:bidi="en_US"/>
        </w:rPr>
      </w:r>
      <w:r>
        <w:rPr>
          <w:lang w:val="en_US" w:bidi="en_US"/>
        </w:rPr>
      </w:r>
    </w:p>
    <w:p>
      <w:pPr/>
      <w:r>
        <w:rPr>
          <w:lang w:val="en_US" w:bidi="en_US"/>
        </w:rPr>
      </w:r>
    </w:p>
    <w:p>
      <w:pPr>
        <w:pStyle w:val="Heading2"/>
      </w:pPr>
      <w:r>
        <w:rPr>
          <w:lang w:val="en_US" w:bidi="en_US"/>
        </w:rPr>
        <w:t>Isaiah 11:1</w:t>
      </w:r>
      <w:r>
        <w:rPr>
          <w:lang w:val="en_US" w:bidi="en_US"/>
        </w:rPr>
      </w:r>
    </w:p>
    <w:p>
      <w:pPr/>
      <w:r>
        <w:rPr>
          <w:lang w:val="en_US" w:bidi="en_US"/>
        </w:rPr>
      </w:r>
      <w:r>
        <w:rPr>
          <w:vertAlign w:val="superscript"/>
          <w:lang w:val="en_US" w:bidi="en_US"/>
        </w:rPr>
        <w:t>1</w:t>
      </w:r>
      <w:r>
        <w:rPr>
          <w:lang w:val="en_US" w:bidi="en_US"/>
        </w:rPr>
        <w:t xml:space="preserve"> And a shoot will come out from the stump of Jesse, and a branch from his roots will bear fruit.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Spirit of Yahweh will rest upon him, the Spirit of wisdom and understanding, the Spirit of instruction and might, the Spirit of knowledge and the fear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his breathing {will be} in fear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will judge the lowly righteously and decide for the poor of the earth fairly. And he will strike the earth with the rod of his mouth, and with the breath of his lips he will slay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righteousness will be the belt for his waist, and faithfulness the strap for his hips.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wolf will live with the lamb, and the leopard will lie down with the young goat, and the calf and the young lion and the fattened calf, altogether, and a little child will lead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cow and the bear will graze together; their young will lie down together, and the lion will eat straw like the ox.</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an infant will play over the hole of the snake, and the weaned child will stretch his hand over the den of the serpent.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not hurt and they will not destroy on all my holy mountain, for the earth will be full of knowledge of Yahweh, as the waters cover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it will happen on that day, the root of Jesse that is standing, {will be} as a banner for the peoples. The nations will seek him out, and his resting place will be glorious.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it will happen on that day, the Lord will again extend his hand, to recover the remnant of his people who will remain, from Assyria and from Egypt, and from Pathros and from Cush and from Elam and from Shinar and from Hamath and from the islands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will raise a banner for the nations and will gather the outcasts of Israel and the dispersed of Judah he will assemble from the four corners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he will turn aside the envy of Ephraim, and the hostilities of Judah will be cut off. Ephraim will not envy Judah, and Judah will not oppress Ephraim,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they will swoop down on the shoulders of the Philistines westward. Together they will plunder the sons of the east. Edom and Moab, the sending out of their hand, and the sons of Ammon their audience.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Yahweh will completely destroy the gulf of the Sea of Egypt. And he will wave his hand over the river with his scorching wind and will divide it into seven streams, and it may be walked on in sandals.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{there} will be a highway for the remnant of his people who will return from Assyria, as {there} was for Israel in the day of their coming up from the land of Egypt.</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vertAlign w:val="superscript"/>
          <w:lang w:val="en_US" w:bidi="en_US"/>
        </w:rPr>
        <w:t>1</w:t>
      </w:r>
      <w:r>
        <w:rPr>
          <w:lang w:val="en_US" w:bidi="en_US"/>
        </w:rPr>
        <w:t xml:space="preserve"> And you will say on that day, “I shall revere you, Yahweh, though you were angry with me. Your nose has turned away, and you have comforted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God {is} my salvation; I shall trust and not fear, for my strength and song {is} Yah, Yahweh, and he has become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will draw water joyfully from the wells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you will say on that day: “Give thanks to Yahweh, call on his name; declare his deeds among the peoples; proclaim that his name is exalted.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Sing {to} Yahweh. For he has done glorious things; let this be known throughout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Cry out and shout for joy, inhabitant of Zion, for great in your midst {is} the Holy One of Israel.”</w:t>
      </w:r>
      <w:r>
        <w:rPr>
          <w:lang w:val="en_US" w:bidi="en_US"/>
        </w:rPr>
      </w:r>
      <w:r>
        <w:rPr>
          <w:lang w:val="en_US" w:bidi="en_US"/>
        </w:rPr>
      </w:r>
    </w:p>
    <w:p>
      <w:pPr/>
      <w:r>
        <w:rPr>
          <w:lang w:val="en_US" w:bidi="en_US"/>
        </w:rPr>
      </w:r>
    </w:p>
    <w:p>
      <w:pPr>
        <w:pStyle w:val="Heading2"/>
      </w:pPr>
      <w:r>
        <w:rPr>
          <w:lang w:val="en_US" w:bidi="en_US"/>
        </w:rPr>
        <w:t>Isaiah 13:1</w:t>
      </w:r>
      <w:r>
        <w:rPr>
          <w:lang w:val="en_US" w:bidi="en_US"/>
        </w:rPr>
      </w:r>
    </w:p>
    <w:p>
      <w:pPr/>
      <w:r>
        <w:rPr>
          <w:lang w:val="en_US" w:bidi="en_US"/>
        </w:rPr>
      </w:r>
      <w:r>
        <w:rPr>
          <w:vertAlign w:val="superscript"/>
          <w:lang w:val="en_US" w:bidi="en_US"/>
        </w:rPr>
        <w:t>1</w:t>
      </w:r>
      <w:r>
        <w:rPr>
          <w:lang w:val="en_US" w:bidi="en_US"/>
        </w:rPr>
        <w:t xml:space="preserve"> An oracle for Babylon, which Isaiah son of Amoz perceived: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bare mountain raise a banner. Lift up a voice to them. Wave a hand, and they will go into the gates of the nobles.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commanded my holy ones; I even called my warriors for my nose, my proudly exulting ones.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sound of a multitude in the mountains, like a numerous people! The sound of a tumult of the kingdoms, nations are gathered! Yahweh of hosts is mustering the army for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coming from a far country, from the end of the heavens, Yahweh, and the instruments of his judgment, to destroy the whole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Howl, for the day of Yahweh {is} near; it comes with destruction from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all hands hang limp, and every heart of man melts.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will be terrified; pain and agony will seize {them}; like a woman in labor, they are pained. A man to his friend will stare in astonishment; their faces {are} faces aflame.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day of Yahweh comes ruthlessly, with wrath and burning nose, to make the land a desolation and to destroy its sinners from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stars of the heavens and the constellations will not shine their light. The sun will be darkened in its coming out, and the moon will not emit its light.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 shall charge the world {its} evil and the wicked their iniquity. And I shall put an end to the arrogance of the proud and bring down the arrogance of the ruthless.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shall cause a mortal to be more rare than fine gold and a man, the pure gold of Ophir.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shall make the heavens tremble, and the earth will be shaken out of its place by the fury of Yahweh of hosts and on the day of his burning nose.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it will happen, like a hunted gazelle or like a sheep with no shepherd, {every} man will turn toward his people and {every} man will flee to his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who are found will be killed, and all who are caught will die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their infants will be dashed in pieces before their eyes, their houses will be plundered, and their wives, raped.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I am stirring up the Medes against them, who will not be concerned about silver, and they will not delight in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bows will strike down the young men, and they will have no mercy on the fruit of the womb, their eyes will not have pity on sons.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Babylon, the beauty of kingdoms, the glory of the pride of the Chaldeans, will be like God destroying Sodom and Gomorrah.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not be inhabited to eternity, or lived in from generation to generation. And the Arab will not pitch his tent there, and the shepherds will not make {flocks} rest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desert beasts will lie there, and their houses will be full of owls, and daughters of ostriches will live there, and wild goats will skip about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hyenas will cry in their fortresses, and jackals in palaces of luxury. And her time is coming near, and her days will not be delayed.</w:t>
      </w:r>
      <w:r>
        <w:rPr>
          <w:lang w:val="en_US" w:bidi="en_US"/>
        </w:rPr>
      </w:r>
      <w:r>
        <w:rPr>
          <w:lang w:val="en_US" w:bidi="en_US"/>
        </w:rPr>
      </w:r>
    </w:p>
    <w:p>
      <w:pPr/>
      <w:r>
        <w:rPr>
          <w:lang w:val="en_US" w:bidi="en_US"/>
        </w:rPr>
      </w:r>
    </w:p>
    <w:p>
      <w:pPr>
        <w:pStyle w:val="Heading2"/>
      </w:pPr>
      <w:r>
        <w:rPr>
          <w:lang w:val="en_US" w:bidi="en_US"/>
        </w:rPr>
        <w:t>Isaiah 14:1</w:t>
      </w:r>
      <w:r>
        <w:rPr>
          <w:lang w:val="en_US" w:bidi="en_US"/>
        </w:rPr>
      </w:r>
    </w:p>
    <w:p>
      <w:pPr/>
      <w:r>
        <w:rPr>
          <w:lang w:val="en_US" w:bidi="en_US"/>
        </w:rPr>
      </w:r>
      <w:r>
        <w:rPr>
          <w:vertAlign w:val="superscript"/>
          <w:lang w:val="en_US" w:bidi="en_US"/>
        </w:rPr>
        <w:t>1</w:t>
      </w:r>
      <w:r>
        <w:rPr>
          <w:lang w:val="en_US" w:bidi="en_US"/>
        </w:rPr>
        <w:t xml:space="preserve"> For Yahweh will have compassion on Jacob, and he will again choose Israel and restore them into their land. And foreigners will join with them and attach themselves to the house of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nations will take them and bring them to their place, and the house of Israel will take them in the land of Yahweh as male and female servants, and they will be taking captive their captors, and they will rule over their oppressors.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will happen on the day {when} Yahweh gives you rest from your suffering and anguish and from the hard slavery under which you were enslaved,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you shall lift up this theme against the king of Babylon, and you will say, “How the oppressor has ceased, the fury ceased!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has broken the staff of the wicked, the scepter of the rulers,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striking the peoples in wrath, blows without end! Ruling the nations in nose, an attack without restraint!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whole earth is resting, quiet; they break out singing.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the cypress trees rejoice over you {with} the cedars of Lebanon: ‘Since you are laid low, no {one} comes up to cut us down.’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Sheol below trembles for you, to meet your coming, It arouses the dead for you, all the kings of the earth, raising {them} from their thrones, all the kings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all will speak and say to you, ‘You, also, have become as weak as us. You have become like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has been brought down {to} Sheol— your arrogance, the sound of your lyres. Maggots are spread under you, and worms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How you are fallen from heaven, daystar, son of the morning! You are cut down to the ground, conqueror over nations!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you had said in your heart, ‘I shall ascend into heaven, I shall exalt my throne above the stars of God, and I shall sit on the mount of assembly, in the far reaches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shall ascend over the tops of the clouds; I shall match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you are brought down to Sheol, to the depths of the pit.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see you will gaze at you, they will stare to you. ‘{Is} this the man who made the earth tremble, who shook kingdoms,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made the world like a wilderness, and overthrew its cities, did not release his prisoners homewards?’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kings of the nations, all of them lie down in honor, a man in his home,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are cast out from your grave like a hated branch, clothed with the slain pierced by the sword, who go down to the stones of the pit like a trampled corpse.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not join them in burial, because you have destroyed your land, you have killed your people. May none ever mention the offspring of evildoers.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Prepare slaughter for his sons, for the iniquity of their fathers, lest they rise up and possess the earth and fill the face of the earth with cities.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 shall rise up against them” —the declaration of Yahweh of hosts. “And I shall cut off from Babylon name and remnant, and offspring and grandchildren,”—the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 shall make her into a possession of owls, and pools of water, and I shall sweep her with the broom of destruction,” —the declaration of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of hosts has sworn, saying, “Surely, as I have intended, so it shall be, and as I have purposed, it shall come about: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break Assyria in my land, and on my mountains trample him. And his yoke will be lifted from them and his burden lifted from their shoulder.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{is} the plan intended for the whole earth, and this {is} the hand raised over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Yahweh of hosts has planned, and who will stop {him}? And his hand {is} raised, and who will turn it back?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year of the death of king Ahaz, there was this oracle: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 not rejoice, all you Philistines, that the rod that struck you is broken, for out of the root of the serpent will grow out an adder, and its fruit a fiery flying serpent.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poor will graze in my pastures, and the needy will lie down in safety. And I shall kill your root with famine, and it will slay your survivors.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Howl, gate; cry, city; all of you will melt away, Philistia, for from the north comes smoke, and none {is} alone in his ranks.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what will he answer to the messengers of a nation? that Yahweh has founded Zion, and in her the afflicted of his people will find refuge.”</w:t>
      </w:r>
      <w:r>
        <w:rPr>
          <w:lang w:val="en_US" w:bidi="en_US"/>
        </w:rPr>
      </w:r>
      <w:r>
        <w:rPr>
          <w:lang w:val="en_US" w:bidi="en_US"/>
        </w:rPr>
      </w:r>
    </w:p>
    <w:p>
      <w:pPr/>
      <w:r>
        <w:rPr>
          <w:lang w:val="en_US" w:bidi="en_US"/>
        </w:rPr>
      </w:r>
    </w:p>
    <w:p>
      <w:pPr>
        <w:pStyle w:val="Heading2"/>
      </w:pPr>
      <w:r>
        <w:rPr>
          <w:lang w:val="en_US" w:bidi="en_US"/>
        </w:rPr>
        <w:t>Isaiah 15:1</w:t>
      </w:r>
      <w:r>
        <w:rPr>
          <w:lang w:val="en_US" w:bidi="en_US"/>
        </w:rPr>
      </w:r>
    </w:p>
    <w:p>
      <w:pPr/>
      <w:r>
        <w:rPr>
          <w:lang w:val="en_US" w:bidi="en_US"/>
        </w:rPr>
      </w:r>
      <w:r>
        <w:rPr>
          <w:vertAlign w:val="superscript"/>
          <w:lang w:val="en_US" w:bidi="en_US"/>
        </w:rPr>
        <w:t>1</w:t>
      </w:r>
      <w:r>
        <w:rPr>
          <w:lang w:val="en_US" w:bidi="en_US"/>
        </w:rPr>
        <w:t xml:space="preserve"> An oracle for Moab: So, in a night Ar of Moab is laid waste, destroyed; so, in a night Kir of Moab is laid waste,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have gone up to the temple, and Dibon {to} the heights to weep. Over Nebo and over Medeba, Moab laments. All their heads {are} bald, all beards {are} cut off.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their streets they wear sackcloth; on their housetops and in the square everyone wails, coming down in tears.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Heshbon and Elealeh cry out; their voice is heard as far as Jahaz; So the soldiers of Moab call out; his spirit trembles in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heart cries out for Moab; those who flee to Zoar, the heifer of the third {year}, for by the ascent of Luhith in weeping they go up; for on the road of Horonaim they lift up the cry of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waters of Nimrim are a desolation; For the grass {is} dried up; the vegetation is finished; the greenery is not.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abundance they have made and their stores they carry away over the brook of the poplars.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cry has surrounded the region of Moab as far as Eglaim, her wail, and Beer Elim, her wail.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waters of Dimon are full of blood, but I shall bring more on Dimon. For survivors of Moab, a lion, and for the remnant of the land.</w:t>
      </w:r>
      <w:r>
        <w:rPr>
          <w:lang w:val="en_US" w:bidi="en_US"/>
        </w:rPr>
      </w:r>
      <w:r>
        <w:rPr>
          <w:lang w:val="en_US" w:bidi="en_US"/>
        </w:rPr>
      </w:r>
    </w:p>
    <w:p>
      <w:pPr/>
      <w:r>
        <w:rPr>
          <w:lang w:val="en_US" w:bidi="en_US"/>
        </w:rPr>
      </w:r>
    </w:p>
    <w:p>
      <w:pPr>
        <w:pStyle w:val="Heading2"/>
      </w:pPr>
      <w:r>
        <w:rPr>
          <w:lang w:val="en_US" w:bidi="en_US"/>
        </w:rPr>
        <w:t>Isaiah 16:1</w:t>
      </w:r>
      <w:r>
        <w:rPr>
          <w:lang w:val="en_US" w:bidi="en_US"/>
        </w:rPr>
      </w:r>
    </w:p>
    <w:p>
      <w:pPr/>
      <w:r>
        <w:rPr>
          <w:lang w:val="en_US" w:bidi="en_US"/>
        </w:rPr>
      </w:r>
      <w:r>
        <w:rPr>
          <w:vertAlign w:val="superscript"/>
          <w:lang w:val="en_US" w:bidi="en_US"/>
        </w:rPr>
        <w:t>1</w:t>
      </w:r>
      <w:r>
        <w:rPr>
          <w:lang w:val="en_US" w:bidi="en_US"/>
        </w:rPr>
        <w:t xml:space="preserve"> Send a ram {to} the ruler of the land from Selah in the wilderness, to the mount of the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it will happen, as a bird wanders {from} a scattered nest, {so} the women of Moab are {at} the fords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“Take counsel, execute justice; provide your shade like night in the middle of the day. Hide the fugitives; do not expose the refugees.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them live among you, the refugees of Moab; be a hiding place for them from the face of the destroyer.” For the oppression will stop, destruction will cease, oppressors will disappear from the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 throne will be established in covenant faithfulness; and on it will sit in truth {one} from the tent of David. He will judge and seek justice, and rush {to}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heard of the pride of Moab, great pride, his pride and his boasting and his anger, his boasts {are} not true.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Moab wails for Moab, they all wail! For the raisin cakes of Kir Hareseth they mourn. Surely {they are}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fields of Heshbon have dried up, {and} the vines of Sibmah. The rulers of the nations have trampled its choice vines, as far as Jazer they reached, spread into the desert. Its shoots stretched out; they passed on {to}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Indeed I shall weep in the weeping of Jazer, the vine of Sibmah, I shall water you {with} my tears, Heshbon and Elealeh. For on your summer fruits and on your harvest acclamations have ceased.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gladness and joy are taken away from the orchard, and in the vineyards, no rejoicing, no cheers. The treader does not tread wine in the presses; I have suppressed the shouts of joy.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my heart sighs like a harp for Moab, and my inward being for Kir Hareseth.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it will happen, for it will be seen that Moab is fruitless on the high place, and he will come to his temple to pray, and it will not happen.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word that Yahweh spoke to Moab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now, Yahweh speaks, saying, “Within three years, like the years of a hired worker, the glory of Moab will disappear; of all the great multitude, the remnant {will be} very few, no significance.”</w:t>
      </w:r>
      <w:r>
        <w:rPr>
          <w:lang w:val="en_US" w:bidi="en_US"/>
        </w:rPr>
      </w:r>
      <w:r>
        <w:rPr>
          <w:lang w:val="en_US" w:bidi="en_US"/>
        </w:rPr>
      </w:r>
    </w:p>
    <w:p>
      <w:pPr/>
      <w:r>
        <w:rPr>
          <w:lang w:val="en_US" w:bidi="en_US"/>
        </w:rPr>
      </w:r>
    </w:p>
    <w:p>
      <w:pPr>
        <w:pStyle w:val="Heading2"/>
      </w:pPr>
      <w:r>
        <w:rPr>
          <w:lang w:val="en_US" w:bidi="en_US"/>
        </w:rPr>
        <w:t>Isaiah 17:1</w:t>
      </w:r>
      <w:r>
        <w:rPr>
          <w:lang w:val="en_US" w:bidi="en_US"/>
        </w:rPr>
      </w:r>
    </w:p>
    <w:p>
      <w:pPr/>
      <w:r>
        <w:rPr>
          <w:lang w:val="en_US" w:bidi="en_US"/>
        </w:rPr>
      </w:r>
      <w:r>
        <w:rPr>
          <w:vertAlign w:val="superscript"/>
          <w:lang w:val="en_US" w:bidi="en_US"/>
        </w:rPr>
        <w:t>1</w:t>
      </w:r>
      <w:r>
        <w:rPr>
          <w:lang w:val="en_US" w:bidi="en_US"/>
        </w:rPr>
        <w:t xml:space="preserve"> An oracle for Damascus: Behold, Damascus, will cease from {being} a city, And it will be a heap of ruins.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cities of Aroer {will be} abandoned. They will be for flocks, and they will lie down {there}, and no one will frighten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forts will disappear from Ephraim, and the kingdom from Damascus, and the remnant of Aram, they will be like the glory of the sons of Israel— the declaration of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it will happen on that day, the glory of Jacob will become thin, and the fatness of his flesh will become lean.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it will be as a harvester gathers the standing grain, and his arm reaps the heads of grain. And it will be as one gleans heads of grain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gleanings will be left in it, as {when} the olive tree is shaken: two {or} three berries in the top of the bough, four {or} five in the fruitful branches —the declaration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that day man will gaze at his Maker, and his eyes will look to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will not look to the altars, the work of his hands and which his fingers have made. He will not look to the Asherah poles or the sun images.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 that day his strong cities will be like the abandoned forests and summits which were forsaken because of the faces of the sons of Israel. And it will be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have forgotten the God of your salvation, and the rock of your strength you did not remember. So you plant plants of a foreign god, and sow vines of a stranger;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the day you plant, it will increase, and in the morning your seed will grow, {but} the harvest {will become} a heap on the afflicted day, and {there will be} grievous pain.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Woe! The uproar of many peoples— like the roaring of the seas they roar. And the rumble of nations— like the rumbling of mighty waters they rumble!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nations like the rumbling of many waters will rumble, but he will rebuke them, and they will flee far away, and they will be chased before the face of the wind like chaff on the mountains, and like weeds whirling before the face of the whirlwind.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time of evening, behold, terror! Before the morning they will be gone! This {is} the portion of those who loot us, and the lot of those who rob us.</w:t>
      </w:r>
      <w:r>
        <w:rPr>
          <w:lang w:val="en_US" w:bidi="en_US"/>
        </w:rPr>
      </w:r>
      <w:r>
        <w:rPr>
          <w:lang w:val="en_US" w:bidi="en_US"/>
        </w:rPr>
      </w:r>
    </w:p>
    <w:p>
      <w:pPr/>
      <w:r>
        <w:rPr>
          <w:lang w:val="en_US" w:bidi="en_US"/>
        </w:rPr>
      </w:r>
    </w:p>
    <w:p>
      <w:pPr>
        <w:pStyle w:val="Heading2"/>
      </w:pPr>
      <w:r>
        <w:rPr>
          <w:lang w:val="en_US" w:bidi="en_US"/>
        </w:rPr>
        <w:t>Isaiah 18:1</w:t>
      </w:r>
      <w:r>
        <w:rPr>
          <w:lang w:val="en_US" w:bidi="en_US"/>
        </w:rPr>
      </w:r>
    </w:p>
    <w:p>
      <w:pPr/>
      <w:r>
        <w:rPr>
          <w:lang w:val="en_US" w:bidi="en_US"/>
        </w:rPr>
      </w:r>
      <w:r>
        <w:rPr>
          <w:vertAlign w:val="superscript"/>
          <w:lang w:val="en_US" w:bidi="en_US"/>
        </w:rPr>
        <w:t>1</w:t>
      </w:r>
      <w:r>
        <w:rPr>
          <w:lang w:val="en_US" w:bidi="en_US"/>
        </w:rPr>
        <w:t xml:space="preserve"> Woe, land of the rustling of wings, which {is} across the rivers of Cush;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send ambassadors by the sea and in vessels of papyrus on the face of the waters. Go, you swift messengers, to a nation tall and smooth, to a people feared from afar, a nation very strong and trampling down, whose land the rivers divide.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inhabitants of the world and dwellers of the earth, when a signal is lifted up {on} the mountains, look, and when the trumpet is blown, listen.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thus Yahweh said to me, “I shall be still and observe in my dwelling, like the dazzling heat in light, like a cloud of mist in the heat of harvest."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before the face of the harvest, when the blossoming is over, and the flower is ripening into a grape, then he will cut off the sprigs with pruning hooks, and cut down, take away the spreading branches.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be left together for the birds of the mountains and for the animals of the earth. and the birds will summer on them, and all the animals of the earth will winter on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that time tribute will be brought to Yahweh of hosts {from} a people tall and smooth, and a people feared from afar, a nation very strong and trampling down, whose land the rivers divide, to the place of the name of Yahweh of hosts, Mount Zion.</w:t>
      </w:r>
      <w:r>
        <w:rPr>
          <w:lang w:val="en_US" w:bidi="en_US"/>
        </w:rPr>
      </w:r>
      <w:r>
        <w:rPr>
          <w:lang w:val="en_US" w:bidi="en_US"/>
        </w:rPr>
      </w:r>
    </w:p>
    <w:p>
      <w:pPr/>
      <w:r>
        <w:rPr>
          <w:lang w:val="en_US" w:bidi="en_US"/>
        </w:rPr>
      </w:r>
    </w:p>
    <w:p>
      <w:pPr>
        <w:pStyle w:val="Heading2"/>
      </w:pPr>
      <w:r>
        <w:rPr>
          <w:lang w:val="en_US" w:bidi="en_US"/>
        </w:rPr>
        <w:t>Isaiah 19:1</w:t>
      </w:r>
      <w:r>
        <w:rPr>
          <w:lang w:val="en_US" w:bidi="en_US"/>
        </w:rPr>
      </w:r>
    </w:p>
    <w:p>
      <w:pPr/>
      <w:r>
        <w:rPr>
          <w:lang w:val="en_US" w:bidi="en_US"/>
        </w:rPr>
      </w:r>
      <w:r>
        <w:rPr>
          <w:vertAlign w:val="superscript"/>
          <w:lang w:val="en_US" w:bidi="en_US"/>
        </w:rPr>
        <w:t>1</w:t>
      </w:r>
      <w:r>
        <w:rPr>
          <w:lang w:val="en_US" w:bidi="en_US"/>
        </w:rPr>
        <w:t xml:space="preserve"> An oracle for Egypt. Behold, Yahweh rides on a swift cloud and is coming to Egypt, and the idols of Egypt shall quake before his face, and the heart of Egypt melt in its midst.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 shall stir up Egyptians against Egyptians, and a man will fight against his brother, and a man against his neighbor; city against city, kingdom against kingdom.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spirit of Egypt will be weakened from within, and I shall confound his counsel, and they will seek idols and spirits, and mediums and spiritualists.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shall give the Egyptians into the hand of a harsh master, and a strong king will rule over them —the declaration of the Lord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waters from the sea will dry up, and the river will become desolate and dry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rivers will become foul; the streams of Egypt will dwindle and dry up; the reeds and papyrus will wither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reeds on the Nile, at the mouth of the Nile, and every sown field of the Nile will become parched, blown away and be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fishermen will wail and mourn. All who cast a hook into the Nile and those who spread nets on the face of the water will grieve.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workers of fine flax will be ashamed, and the weavers of white cloth.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its foundations will be crushed, all who work for hire downcast {in} spirit.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Indeed, the princes of Zoan {are} foolish. Of the wisest of the counselors of Pharaoh, counsel has become foolish. How can you say to Pharaoh, “I {am} the son of wise men, a son of ancient kings?”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Where then {are} your wise men? And let them explain to you, please and announce what Yahweh of hosts plans concerning Egypt.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princes of Zoan have become fools, the princes of Memphis are deceived; the cornerstones of her tribes have led Egypt astray.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has mixed a spirit of perversion into her midst, and they have led Egypt astray in all she does, like a drunk staggering in his vomit.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{there} is no action that one could do for Egypt, head or tail, palm branch or reed.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 that day, Egypt will be like women. And it will tremble and fear from the face of the upraised hand of Yahweh of hosts that he raises over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land of Judah will become a terror to Egypt. All who remind it of her, it will be afraid from the face of the plan of Yahweh of hosts, which he is planning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that day will be five cities in the land of Egypt speaking the language of Canaan and swearing to Yahweh of hosts. One will be called The City of the Sun.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 that day will be an altar to Yahweh in the middle of the land of Egypt, and a stone pillar at the place of its border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it will be for a sign and for a witness to Yahweh of hosts in the land of Egypt. When they cry to Yahweh from the face of oppressors, then he will send to them a savior and a defender, and he will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Yahweh will become known to Egypt, and the Egyptians will know Yahweh on that day. And they will worship {with} sacrifices and offerings and will vow vows to Yahweh and fulfill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Yahweh will afflict Egypt, afflicting and healing. And they will return to Yahweh, and he will be implored by them, and will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that day will be a highway from Egypt to Assyria, and the Assyrian will come to Egypt, and the Egyptian to Assyria, and the Egyptians will worship {with} the Assyrians.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that day, Israel will be the third with Egypt and Assyria, a blessing in the midst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Yahweh of hosts will bless them saying, “Blessed {be} Egypt, my people, and Assyria, the work of my hands, and Israel, my inheritance.”</w:t>
      </w:r>
      <w:r>
        <w:rPr>
          <w:lang w:val="en_US" w:bidi="en_US"/>
        </w:rPr>
      </w:r>
      <w:r>
        <w:rPr>
          <w:lang w:val="en_US" w:bidi="en_US"/>
        </w:rPr>
      </w:r>
    </w:p>
    <w:p>
      <w:pPr/>
      <w:r>
        <w:rPr>
          <w:lang w:val="en_US" w:bidi="en_US"/>
        </w:rPr>
      </w:r>
    </w:p>
    <w:p>
      <w:pPr>
        <w:pStyle w:val="Heading2"/>
      </w:pPr>
      <w:r>
        <w:rPr>
          <w:lang w:val="en_US" w:bidi="en_US"/>
        </w:rPr>
        <w:t>Isaiah 20:1</w:t>
      </w:r>
      <w:r>
        <w:rPr>
          <w:lang w:val="en_US" w:bidi="en_US"/>
        </w:rPr>
      </w:r>
    </w:p>
    <w:p>
      <w:pPr/>
      <w:r>
        <w:rPr>
          <w:lang w:val="en_US" w:bidi="en_US"/>
        </w:rPr>
      </w:r>
      <w:r>
        <w:rPr>
          <w:vertAlign w:val="superscript"/>
          <w:lang w:val="en_US" w:bidi="en_US"/>
        </w:rPr>
        <w:t>1</w:t>
      </w:r>
      <w:r>
        <w:rPr>
          <w:lang w:val="en_US" w:bidi="en_US"/>
        </w:rPr>
        <w:t xml:space="preserve"> In the year of the coming of Tartan to Ashdod, when Sargon the king of Assyria sent him, then he fought against Ashdod and captured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Yahweh spoke by the hand of Isaiah son of Amoz, saying, “Go and remove the sackcloth from your waist and take off your sandals from your feet.” And he did so, walking naked and barefoot.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Yahweh said, “Just as my servant Isaiah has walked naked and barefoot three years, {it is} a sign and an omen concerning Egypt and concerning Cush,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thus the king of Assyria will lead away the captives of Egypt and the exiles of Cush, young and old, naked and barefoot, with uncovered buttocks—the shame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will be dismayed and ashamed, because of Cush, their hope, and of Egypt,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inhabitants of these coasts will say on that day, ‘Behold, this {was} our hope, where we fled for help to be rescued from the face of the king of Assyria, but how can we escape?’”</w:t>
      </w:r>
      <w:r>
        <w:rPr>
          <w:lang w:val="en_US" w:bidi="en_US"/>
        </w:rPr>
      </w:r>
      <w:r>
        <w:rPr>
          <w:lang w:val="en_US" w:bidi="en_US"/>
        </w:rPr>
      </w:r>
    </w:p>
    <w:p>
      <w:pPr/>
      <w:r>
        <w:rPr>
          <w:lang w:val="en_US" w:bidi="en_US"/>
        </w:rPr>
      </w:r>
    </w:p>
    <w:p>
      <w:pPr>
        <w:pStyle w:val="Heading2"/>
      </w:pPr>
      <w:r>
        <w:rPr>
          <w:lang w:val="en_US" w:bidi="en_US"/>
        </w:rPr>
        <w:t>Isaiah 21:1</w:t>
      </w:r>
      <w:r>
        <w:rPr>
          <w:lang w:val="en_US" w:bidi="en_US"/>
        </w:rPr>
      </w:r>
    </w:p>
    <w:p>
      <w:pPr/>
      <w:r>
        <w:rPr>
          <w:lang w:val="en_US" w:bidi="en_US"/>
        </w:rPr>
      </w:r>
      <w:r>
        <w:rPr>
          <w:vertAlign w:val="superscript"/>
          <w:lang w:val="en_US" w:bidi="en_US"/>
        </w:rPr>
        <w:t>1</w:t>
      </w:r>
      <w:r>
        <w:rPr>
          <w:lang w:val="en_US" w:bidi="en_US"/>
        </w:rPr>
        <w:t xml:space="preserve"> An oracle for the wilderness of the sea. Like whirlwinds sweeping through the Negev it comes from the wilderness, from a terrible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difficult vision has been given to me: The deceitful deceive and the destroyer destroys. Go up, Elam; besiege, Media; I shall stop all her groaning.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my loins are filled with pain; pains like giving birth have taken hold of me; I am bowed down from hearing; I am disturbed from seeing.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pounds; I shake {with} fear. I desired twilight; it brought me terror.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Preparing the table, spreading the rugs, to eat, to drink; arise, princes, anoint your shields.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thus the Lord said to me, “Go, post a watchman. What he sees he shall report.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sees a chariot, a team of horses, riders of donkeys, riders of camels, then he must pay close attention, very close attention.”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watchman cries out, “Lord, on the watchtower I stand always by day, and at my post I stand all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behold, it {is} coming: a chariot, a man, a team of horses. And he bears witness and says, ‘Babylon has fallen, fallen, and all the carved figures of its gods are broken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down-trodden ones and the son of my threshing floor! What I have heard from Yahweh of hosts, the God of Israel, I have declared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 oracle for Dumah: One calls to me from Seir, “Watchman, what is {left} of the night? Watchman, what is {left}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watchman said, “The morning comes and also the night. If you will ask, ask; come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 oracle for Arabia. In the forest of Arabia you spend the night, you caravans of Dedanites.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meet the thirsty, bring water; inhabitants of the land of Tema, approach the fugitive with its bread.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they have fled from the face of swords, from the face of a sword stretched out, and from the face of the strung bow, and from the face of the weight of war.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thus the Lord said to me, “Within a year, as the year of a hired man, then all the glory of Kedar will end.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remnant of the number of archers, the warriors of the sons of Kedar, will be few, for Yahweh, the God of Israel, has spoken.”</w:t>
      </w:r>
      <w:r>
        <w:rPr>
          <w:lang w:val="en_US" w:bidi="en_US"/>
        </w:rPr>
      </w:r>
      <w:r>
        <w:rPr>
          <w:lang w:val="en_US" w:bidi="en_US"/>
        </w:rPr>
      </w:r>
    </w:p>
    <w:p>
      <w:pPr/>
      <w:r>
        <w:rPr>
          <w:lang w:val="en_US" w:bidi="en_US"/>
        </w:rPr>
      </w:r>
    </w:p>
    <w:p>
      <w:pPr>
        <w:pStyle w:val="Heading2"/>
      </w:pPr>
      <w:r>
        <w:rPr>
          <w:lang w:val="en_US" w:bidi="en_US"/>
        </w:rPr>
        <w:t>Isaiah 22:1</w:t>
      </w:r>
      <w:r>
        <w:rPr>
          <w:lang w:val="en_US" w:bidi="en_US"/>
        </w:rPr>
      </w:r>
    </w:p>
    <w:p>
      <w:pPr/>
      <w:r>
        <w:rPr>
          <w:lang w:val="en_US" w:bidi="en_US"/>
        </w:rPr>
      </w:r>
      <w:r>
        <w:rPr>
          <w:vertAlign w:val="superscript"/>
          <w:lang w:val="en_US" w:bidi="en_US"/>
        </w:rPr>
        <w:t>1</w:t>
      </w:r>
      <w:r>
        <w:rPr>
          <w:lang w:val="en_US" w:bidi="en_US"/>
        </w:rPr>
        <w:t xml:space="preserve"> An oracle for the Valley of Vision: What {is it} to you, now, that you go up, all of you, to the housetops?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clamoring town {is} full of noises, the city reveling. Your slain {were} not slain {by} sword, and not dead {in} battle.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your rulers fled away together; without a bow they were captured. All your remainder captured together, though they had fled far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I said, “Look {away} from me! I shall weep bitterly; do not rush to comfort me concerning the destruction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{it is} a day of tumult and trampling and confusion for the Lord Yahweh of hosts in the Valley of Vision, a breaking down of the walls, and a crying out to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Elam bore the quiver, with chariots of men of horses, and Kir uncovered the shield.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your choicest valleys were full of chariots, and the horsemen took position at the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took away the protection of Judah. And you looked on that day to the weapons of the House of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breaches of the city of David, you saw that they increased, and you collected the water of the lower pool.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counted the houses of Jerusalem, and you tore down the houses to fortify the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you made a reservoir between the two walls for the water of the old pool, but you did not look to its maker, and its designer from long ago you did not see.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Lord Yahweh of hosts called on that day for weeping and for mourning and for shaved heads and for the wearing of sackcloth.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behold: celebration and gladness, killing cattle and slaughtering sheep, eating meat and drinking wine: "Let us eat and drink, for tomorrow we will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it was revealed in my ears {by} Yahweh of hosts: “Surely this iniquity will not be forgiven you, even when you die,” says the Lord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says the Lord Yahweh of hosts, “You, go to this administrator to Shebna, who {is} over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‘Why {are} you here and who let you here that you are digging for yourself here a tomb, digging his grave {on the} heights, carving out a resting place for himself in the rock?’”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Yahweh is about to throw you {mighty} man, about to throw you down; and he will grasp you tightly.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surely wind you round and round, toss like a ball into a country broad {on} both sides. There you will die, and there the chariots of your glory {will be} the shame of the house of your master.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 shall thrust you from your office and from your station you will be pulled down.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it will happen on that day that I shall call my servant Eliakim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 shall clothe him {with} your tunic and fasten him {with} your sash and give your authority into his hand. And he will be a father to the inhabitants of Jerusalem and to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 shall place the key {to} the house of David on his shoulder, and he will open, and none will shut, and he will shut, and none will open,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 shall fasten him, a peg in a secure place, and he will become a seat of glory for the house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they will hang on him all the glory of the house of his father, the offspring and descendants, every small vessel from the vessels of the cups and to all the vessels of the jugs.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that day—the declaration of Yahweh of hosts—the peg driven in a firm place will give way and break off and fall, and the weight that {was} on it will be cut off—for Yahweh has spoken.</w:t>
      </w:r>
      <w:r>
        <w:rPr>
          <w:lang w:val="en_US" w:bidi="en_US"/>
        </w:rPr>
      </w:r>
      <w:r>
        <w:rPr>
          <w:lang w:val="en_US" w:bidi="en_US"/>
        </w:rPr>
      </w:r>
    </w:p>
    <w:p>
      <w:pPr/>
      <w:r>
        <w:rPr>
          <w:lang w:val="en_US" w:bidi="en_US"/>
        </w:rPr>
      </w:r>
    </w:p>
    <w:p>
      <w:pPr>
        <w:pStyle w:val="Heading2"/>
      </w:pPr>
      <w:r>
        <w:rPr>
          <w:lang w:val="en_US" w:bidi="en_US"/>
        </w:rPr>
        <w:t>Isaiah 23:1</w:t>
      </w:r>
      <w:r>
        <w:rPr>
          <w:lang w:val="en_US" w:bidi="en_US"/>
        </w:rPr>
      </w:r>
    </w:p>
    <w:p>
      <w:pPr/>
      <w:r>
        <w:rPr>
          <w:lang w:val="en_US" w:bidi="en_US"/>
        </w:rPr>
      </w:r>
      <w:r>
        <w:rPr>
          <w:vertAlign w:val="superscript"/>
          <w:lang w:val="en_US" w:bidi="en_US"/>
        </w:rPr>
        <w:t>1</w:t>
      </w:r>
      <w:r>
        <w:rPr>
          <w:lang w:val="en_US" w:bidi="en_US"/>
        </w:rPr>
        <w:t xml:space="preserve"> An oracle for Tyre: Howl, you ships of Tarshish, for it is destroyed, without home, without harbor. From the land of Cyprus it has been revealed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 silent, you inhabitants of the coast; the merchant of Sidon, who travels over the sea, has filled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on the great waters {was} the grain of Shihor; the harvest of the Nile {was} her produce, and it became the commerce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 ashamed, Sidon; for the sea has spoken, the mighty one of the sea, saying, “I have not labored and I have not given birth, and I have not raised young men {nor} brought up young women.”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report {comes} to Egypt, they will be grieved concerning the report of Tyre.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Cross over to Tarshish; wail, you inhabitants of the coast.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 this your joyful one, whose origin {is} from ancient times, whose feet carried her far away to settle?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has planned this against Tyre, the giver of crowns, whose merchants {are} princes, whose traders {are} the honored ones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of hosts has planned it to dishonor the pride of all the glory, to shame all the honored ones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Cross over your land like the Nile, you daughter of Tarshish. {There is} no restraint anymore.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reached out his hand over the sea; he has shaken the kingdoms. Yahweh has commanded to Canaan to destroy its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said, “You will not continue to rejoice again, you oppressed virgin daughter of Sidon; arise, pass over {to} Cyprus; there also you will not have rest.”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 land of the Chaldeans. This people is naught. The Assyrians have established it for wild animals. They erected their siege towers; they demolished its palaces; they made it ruins.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Howl, you ships of Tarshish; for your refuge has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it will happen on that day that Tyre will be forgotten 70 years, like the days of one king. After the end of 70 years it will happen in Tyre like {in} the song of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Take a harp, go about the city, you forgotten prostitute; play well, multiply song, so that you may be remembered.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it will happen, from the end of 70 years, Yahweh will visit Tyre, and she will return to her wages and to her prostitution of all the kingdoms of the earth on the 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her profits and earnings will be set apart to Yahweh. They will not be stored up or kept in the treasury, for her profits will be given to those who live in Yahweh’s presence and will be used to supply them with abundant food and so they can have the best quality clothing.</w:t>
      </w:r>
      <w:r>
        <w:rPr>
          <w:lang w:val="en_US" w:bidi="en_US"/>
        </w:rPr>
      </w:r>
      <w:r>
        <w:rPr>
          <w:lang w:val="en_US" w:bidi="en_US"/>
        </w:rPr>
      </w:r>
    </w:p>
    <w:p>
      <w:pPr/>
      <w:r>
        <w:rPr>
          <w:lang w:val="en_US" w:bidi="en_US"/>
        </w:rPr>
      </w:r>
    </w:p>
    <w:p>
      <w:pPr>
        <w:pStyle w:val="Heading2"/>
      </w:pPr>
      <w:r>
        <w:rPr>
          <w:lang w:val="en_US" w:bidi="en_US"/>
        </w:rPr>
        <w:t>Isaiah 24:1</w:t>
      </w:r>
      <w:r>
        <w:rPr>
          <w:lang w:val="en_US" w:bidi="en_US"/>
        </w:rPr>
      </w:r>
    </w:p>
    <w:p>
      <w:pPr/>
      <w:r>
        <w:rPr>
          <w:lang w:val="en_US" w:bidi="en_US"/>
        </w:rPr>
      </w:r>
      <w:r>
        <w:rPr>
          <w:vertAlign w:val="superscript"/>
          <w:lang w:val="en_US" w:bidi="en_US"/>
        </w:rPr>
        <w:t>1</w:t>
      </w:r>
      <w:r>
        <w:rPr>
          <w:lang w:val="en_US" w:bidi="en_US"/>
        </w:rPr>
        <w:t xml:space="preserve"> Behold, Yahweh is about to empty the earth and devastate it and desecrate its face and scatter its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it will happen, as with the people, so with the priest; as with the servant, so with his master; as with the maid, so with her mistress; as with the buyer, so with the seller; as with the lender, so with the borrower; as with the creditor, so with the lender of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earth will be completely devastated and completely stripped, for Yahweh has spoken this word.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earth dries up, is withered, the world shrivels up, is withered, the heights of the people of earth waste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earth is polluted under its inhabitants because they have transgressed the laws, violated the statutes, broken the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a curse devours the earth, and its inhabitants are found guilty. Therefore the inhabitants of the earth burn up, and few people {are}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new wine dries up, the vine withers, all the merry-hearted groan.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joy of the tambourines stops, the revelry of celebrators ceases, the joy of the lyre stops.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Not with song do they drink wine; strong drink is bitter to its drinkers.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city of chaos has been broken down; every house is closed up from entering.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a crying in the streets because of the wine; all joy is darkened; the gladness of the land has disappeared.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 city is left a desolation, and the gate is broken into a ruin.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thus {it} will be in the midst of the earth among the nations, as when an olive tree is beaten, as the gleanings when the grape harvest is done.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lift up their voices, sing for joy, in the majesty of Yahweh joyfully shout from the sea.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in the east glorify Yahweh, in the isles of the sea, the name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the edge of the earth we have heard songs: “Glory to the righteous one!” And I said, “I waste away, I waste away, woe to me! The treacherous have dealt treacherously; with treachery the treacherous have dealt treacherously.”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Terror and the pit and the snare {are} upon you, inhabitants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who flees from the sound of terror will fall into the pit, and he who comes up from the middle of the pit will be caught in the snare. For the windows of the heavens will be opened, and the foundations of the earth will shake.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earth will be utterly shattered, the earth will be completely broken; the earth will be violently shaken.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earth will violently stagger like a drunkard, and it will sway back and forth like a hut. And its sin will be heavy on it and it will fall and never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it will happen on that day, Yahweh will punish the host of the heaven on high, and the kings of the earth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will be gathered together, prisoners in a pit, and they will be shut up in a prison, and after many days they will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white one will be ashamed, and the hot one disgraced, for Yahweh of hosts will reign on Mount Zion and in Jerusalem, and before his elders {is his} glory.</w:t>
      </w:r>
      <w:r>
        <w:rPr>
          <w:lang w:val="en_US" w:bidi="en_US"/>
        </w:rPr>
      </w:r>
      <w:r>
        <w:rPr>
          <w:lang w:val="en_US" w:bidi="en_US"/>
        </w:rPr>
      </w:r>
    </w:p>
    <w:p>
      <w:pPr/>
      <w:r>
        <w:rPr>
          <w:lang w:val="en_US" w:bidi="en_US"/>
        </w:rPr>
      </w:r>
    </w:p>
    <w:p>
      <w:pPr>
        <w:pStyle w:val="Heading2"/>
      </w:pPr>
      <w:r>
        <w:rPr>
          <w:lang w:val="en_US" w:bidi="en_US"/>
        </w:rPr>
        <w:t>Isaiah 25:1</w:t>
      </w:r>
      <w:r>
        <w:rPr>
          <w:lang w:val="en_US" w:bidi="en_US"/>
        </w:rPr>
      </w:r>
    </w:p>
    <w:p>
      <w:pPr/>
      <w:r>
        <w:rPr>
          <w:lang w:val="en_US" w:bidi="en_US"/>
        </w:rPr>
      </w:r>
      <w:r>
        <w:rPr>
          <w:vertAlign w:val="superscript"/>
          <w:lang w:val="en_US" w:bidi="en_US"/>
        </w:rPr>
        <w:t>1</w:t>
      </w:r>
      <w:r>
        <w:rPr>
          <w:lang w:val="en_US" w:bidi="en_US"/>
        </w:rPr>
        <w:t xml:space="preserve"> Yahweh, you {are} my God, I shall exalt you; I shall praise your name; for you have done wonders planned long ago {in} perfect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have made a town into a heap, a fortified city into a ruin, a fortress of strangers from a town, it will not be built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a strong people will glorify you; a city of ruthless nations will fear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have been a fortress for the poor, a fortress for the needy in his distress, a shelter from the storm, a shade from the heat. For the breath of the ruthless {is} like a storm {against} a wall,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like heat in a dry land. You subdued the noise of foreigners, {as} the heat by the shade of a cloud. the song of the ruthless is answered.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Yahweh of hosts will make for all peoples on this mountain a feast of fat things, a feast of choice wines, fat things {full} of marrow, strained wine.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will consume on this mountain the face of the veil covering over all peoples and the web woven over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swallow up death forever. And the Lord Yahweh will wipe away tears from off all faces. And the disgrace of his people he will take away from all the earth, for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it will be said on that day, “Behold, this {is} our God; we have hoped in him, and he saved us. This {is} Yahweh; we have hoped in him, we shall be glad and rejoice in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on this mountain the hand of Yahweh will rest; and Moab will be trampled down in his place, as straw is trampled down in a dunghill.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it will spread its hands in the midst of it, as the swimmer spreads {his hands} to swim. But he will bring down its pride with the skill of its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your high fortress walls he will bring down, bring low, cast to the ground, to the dust.</w:t>
      </w:r>
      <w:r>
        <w:rPr>
          <w:lang w:val="en_US" w:bidi="en_US"/>
        </w:rPr>
      </w:r>
      <w:r>
        <w:rPr>
          <w:lang w:val="en_US" w:bidi="en_US"/>
        </w:rPr>
      </w:r>
    </w:p>
    <w:p>
      <w:pPr/>
      <w:r>
        <w:rPr>
          <w:lang w:val="en_US" w:bidi="en_US"/>
        </w:rPr>
      </w:r>
    </w:p>
    <w:p>
      <w:pPr>
        <w:pStyle w:val="Heading2"/>
      </w:pPr>
      <w:r>
        <w:rPr>
          <w:lang w:val="en_US" w:bidi="en_US"/>
        </w:rPr>
        <w:t>Isaiah 26:1</w:t>
      </w:r>
      <w:r>
        <w:rPr>
          <w:lang w:val="en_US" w:bidi="en_US"/>
        </w:rPr>
      </w:r>
    </w:p>
    <w:p>
      <w:pPr/>
      <w:r>
        <w:rPr>
          <w:lang w:val="en_US" w:bidi="en_US"/>
        </w:rPr>
      </w:r>
      <w:r>
        <w:rPr>
          <w:vertAlign w:val="superscript"/>
          <w:lang w:val="en_US" w:bidi="en_US"/>
        </w:rPr>
        <w:t>1</w:t>
      </w:r>
      <w:r>
        <w:rPr>
          <w:lang w:val="en_US" w:bidi="en_US"/>
        </w:rPr>
        <w:t xml:space="preserve"> On that day this song will be sung in the land of Judah: We have a strong city, he has made salvation {its} walls and ramparts.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Open the gates, that the righteous nation, keeper of faith, may enter 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mind supported, you guard {in} peace—peace!— for he trusts in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Trust in Yahweh forever; for in Yah, Yahweh, {is} an everlasting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will bring down the inhabitants on high, the fortified city. He will it lay low, he will lay it low to the ground, he will level it to the dust.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will be trampled down {by} foot, the feet of the poor, the steps of the needy.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way for the righteous {is} level, Righteous One; the path of the righteous you flatten.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{in} the path of your judgments, Yahweh, we wait {for} you; your name and your reputation {are} the delight of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my soul, I have longed for you in the night; Indeed, my spirit within me seeks you earnestly. For when your judgments {are} on the earth, the inhabitants of the world learn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the wicked be favored; he will not learn righteousness: In the land of uprightness he acts wickedly and does not see the majesty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{when} your hand is lifted up, they do not perceive. Let them see and be ashamed by the zeal for the people, by the fire consuming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you will establish peace for us, for you have indeed accomplished all our works for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our God, lords besides you have ruled us; only by you we recognize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are} dead, they will not live; {they are} deceased, they will not arise. Indeed, you visited and destroyed them, and eradicated every memory of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have increased the nation, Yahweh, you have increased the nation; you are honored; you have extended all the borders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in distress they visited you {with} uttered prayers, your discipline {was}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a pregnant {woman} nearing birth writhes {and} cries out in labor pains, so we have been before your face,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have been pregnant, we have been in labor, as if we have birthed wind. We have not brought salvation to the earth, and the inhabitants of the world have not fallen.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dead will live; their corpses will arise. Awake and sing for joy, dwellers of the dust, for your dew {is} the dew of light, and the earth will release the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 my people, enter into your rooms, and shut your doors behind you; hide a little while, until the fury has passed by.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behold, Yahweh is about to come out of his place to charge the iniquity of the inhabitants of the earth against it, and the earth will uncover her bloodshed, and will no longer cover over her slain.</w:t>
      </w:r>
      <w:r>
        <w:rPr>
          <w:lang w:val="en_US" w:bidi="en_US"/>
        </w:rPr>
      </w:r>
      <w:r>
        <w:rPr>
          <w:lang w:val="en_US" w:bidi="en_US"/>
        </w:rPr>
      </w:r>
    </w:p>
    <w:p>
      <w:pPr/>
      <w:r>
        <w:rPr>
          <w:lang w:val="en_US" w:bidi="en_US"/>
        </w:rPr>
      </w:r>
    </w:p>
    <w:p>
      <w:pPr>
        <w:pStyle w:val="Heading2"/>
      </w:pPr>
      <w:r>
        <w:rPr>
          <w:lang w:val="en_US" w:bidi="en_US"/>
        </w:rPr>
        <w:t>Isaiah 27:1</w:t>
      </w:r>
      <w:r>
        <w:rPr>
          <w:lang w:val="en_US" w:bidi="en_US"/>
        </w:rPr>
      </w:r>
    </w:p>
    <w:p>
      <w:pPr/>
      <w:r>
        <w:rPr>
          <w:lang w:val="en_US" w:bidi="en_US"/>
        </w:rPr>
      </w:r>
      <w:r>
        <w:rPr>
          <w:vertAlign w:val="superscript"/>
          <w:lang w:val="en_US" w:bidi="en_US"/>
        </w:rPr>
        <w:t>1</w:t>
      </w:r>
      <w:r>
        <w:rPr>
          <w:lang w:val="en_US" w:bidi="en_US"/>
        </w:rPr>
        <w:t xml:space="preserve"> On that day Yahweh, with his hard and great and fierce sword, will punish Leviathan the slithering serpent, Leviathan the squirming serpent, and he will kill the monster that {is}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that day, a delightful vineyard, sing of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Yahweh, guard it. I water it every moment. lest {anyone} hurts it, night and day I guard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do not have anger. Oh, if they would give me briers {and} thorns, in battle I would march against them; I would burn them all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he takes hold of my protection, he makes peace with me; he makes peace with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coming {day}, Jacob will take root, Israel will blossom and bud, and they will fill the face of the earth with fruit.”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the attacking of his attacker, has he attacked? Or, like the slaying of his slain, was he slayed?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a measure, in sending her out, you have contended with her. He released his fierce breath on an east-wind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in this the iniquity of Jacob will be covered, for this {will be} all the fruit of the removal of his sin: when he will make all the altar stones as chalk stones, crushed to pieces. No Asherah poles or incense altars will stand.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fortified city is desolate, the habitation is deserted and forsaken, like the wilderness. There a calf feeds, and there he lies down and consumes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its boughs are dry, they will be broken. Women will come, make fires with them, for it is not a people of understanding. Therefore, its Maker will not have compassion on them, and its creator will not be merciful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it will happen on that day: Yahweh will thresh from the Euphrates River to the Wadi of Egypt, and you will be gathered, one {by} one,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it will happen on that day: a great trumpet will be blown, and the perishing in the land of Assyria will come, and the outcasts in the land of Egypt, and they will bow down to Yahweh on the holy mountain in Jerusalem.</w:t>
      </w:r>
      <w:r>
        <w:rPr>
          <w:lang w:val="en_US" w:bidi="en_US"/>
        </w:rPr>
      </w:r>
      <w:r>
        <w:rPr>
          <w:lang w:val="en_US" w:bidi="en_US"/>
        </w:rPr>
      </w:r>
    </w:p>
    <w:p>
      <w:pPr/>
      <w:r>
        <w:rPr>
          <w:lang w:val="en_US" w:bidi="en_US"/>
        </w:rPr>
      </w:r>
    </w:p>
    <w:p>
      <w:pPr>
        <w:pStyle w:val="Heading2"/>
      </w:pPr>
      <w:r>
        <w:rPr>
          <w:lang w:val="en_US" w:bidi="en_US"/>
        </w:rPr>
        <w:t>Isaiah 28:1</w:t>
      </w:r>
      <w:r>
        <w:rPr>
          <w:lang w:val="en_US" w:bidi="en_US"/>
        </w:rPr>
      </w:r>
    </w:p>
    <w:p>
      <w:pPr/>
      <w:r>
        <w:rPr>
          <w:lang w:val="en_US" w:bidi="en_US"/>
        </w:rPr>
      </w:r>
      <w:r>
        <w:rPr>
          <w:vertAlign w:val="superscript"/>
          <w:lang w:val="en_US" w:bidi="en_US"/>
        </w:rPr>
        <w:t>1</w:t>
      </w:r>
      <w:r>
        <w:rPr>
          <w:lang w:val="en_US" w:bidi="en_US"/>
        </w:rPr>
        <w:t xml:space="preserve"> Woe, proud crown of the drunkards of Ephraim, and the fading flower of its glorious splendor, which {is} on the head of the lush valley of those overcome {with} wine!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one mighty and strong for my Lord. Like a storm of hail, a destructive windstorm, like a storm of mighty overflowing waters; he brings down to the ground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proud crown of the drunkards of Ephraim will be trodden by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fading flower of his glorious splendor which {is} on the head of the lush valley, will be as the firstfruits before the summer, that when an onlooker sees it, while it is yet in his palm, he swallows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 that day Yahweh of hosts will become a crown of splendor and a diadem of beauty for the remainder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a spirit of justice for him who sits in judgment, and for strength of those who turn back war at the gates.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even these reel with wine and stagger with strong drink. The priest and the prophet reel with strong drink, and they are swallowed up by wine. They stagger with strong drink, staggering in vision, reeling in decision.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all tables are covered with vomit of excrement, without a {clean}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whom will he teach knowledge, and to whom will he explain the message? Those weaned from milk, those taken from the breasts?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{it is} precept upon precept, precept upon precept, line upon line, line upon line, here a little, there a little.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Indeed, with mocking lips and a strange tongue he will speak to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which he said, “This {is} the rest—leave it for the weary.” And “this {is} the refreshing”— but they were not willing to listen.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word of Yahweh will be to them precept upon precept, precept upon precept, line upon line, line upon line, here a little, there a little. so that they may go and fall backward, and be broken and ensnared and captured.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hear the word of Yahweh, men of mocking, rulers of this people, who {are}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you have said, “We have cut a covenant {with} death, and with Sheol we have made an agreement. The cascading whip, when it passes through, it will not come to us. For we have made falsehood our refuge, and in lies we shelter.”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thus says the Lord Yahweh: See, I shall lay in Zion a stone, a tried stone, a precious cornerstone, a sure foundation. He who believes will not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shall make justice the measuring stick, and righteousness the plumbline. And hail will sweep away the refuge of falsehood, and the waters will drown the hiding place.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your covenant {with} death will be dissolved, and your agreement {with} Sheol will not stand. The cascading whip that passes through, you will be overwhelmed by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it passes through, it will take you, for it will pass through morning by morning, by day and night, and to understand the message will be only terror.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bed {is} too short to stretch out {on}, and the blanket {too} narrow to wrap oneself.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will rise up as {on} Mount Perazim; he will rouse himself as in the Valley of Gibeon to do his work, his strange work, and to perform his deed, his strange deed.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now, do not mock, lest your bonds be tightened. For I have heard: destruction is decreed from the Lord Yahweh of hosts over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Give ear and hear my voice; listen closely and hear my words.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Does a farmer plows all day to sow? Does he break up and harrow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Does he not level its face, and scatter fennel, and sow the cumin, and put the wheat {in} rows, and the barley in plots, and the spelt at its border?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His God instructs him; he teaches him wisely.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fennel is not threshed with a threshing board, nor is the wheel of a cart rolled over cumin; but fennel is beaten with a stick, and cumin with a rod.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bread it must be ground, so the thresher does not thresh it forever, and he runs {it} over {with} the wheels of his cart but his horses do not crush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too comes from Yahweh of hosts, wonderful {in} counsel, his wisdom great.</w:t>
      </w:r>
      <w:r>
        <w:rPr>
          <w:lang w:val="en_US" w:bidi="en_US"/>
        </w:rPr>
      </w:r>
      <w:r>
        <w:rPr>
          <w:lang w:val="en_US" w:bidi="en_US"/>
        </w:rPr>
      </w:r>
    </w:p>
    <w:p>
      <w:pPr/>
      <w:r>
        <w:rPr>
          <w:lang w:val="en_US" w:bidi="en_US"/>
        </w:rPr>
      </w:r>
    </w:p>
    <w:p>
      <w:pPr>
        <w:pStyle w:val="Heading2"/>
      </w:pPr>
      <w:r>
        <w:rPr>
          <w:lang w:val="en_US" w:bidi="en_US"/>
        </w:rPr>
        <w:t>Isaiah 29:1</w:t>
      </w:r>
      <w:r>
        <w:rPr>
          <w:lang w:val="en_US" w:bidi="en_US"/>
        </w:rPr>
      </w:r>
    </w:p>
    <w:p>
      <w:pPr/>
      <w:r>
        <w:rPr>
          <w:lang w:val="en_US" w:bidi="en_US"/>
        </w:rPr>
      </w:r>
      <w:r>
        <w:rPr>
          <w:vertAlign w:val="superscript"/>
          <w:lang w:val="en_US" w:bidi="en_US"/>
        </w:rPr>
        <w:t>1</w:t>
      </w:r>
      <w:r>
        <w:rPr>
          <w:lang w:val="en_US" w:bidi="en_US"/>
        </w:rPr>
        <w:t xml:space="preserve"> Woe, Ariel, Ariel, the city {where} David encamped! Add year to year; let the festivals come round.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 shall cause distress to Ariel, and she will be mourning and lamenting; and she will be to me like Ariel.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shall encamp against you in a circle and lay siege against you {with} siege-works, and raise against you fortresses.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you will be brought down and will speak from the ground; your speech will be low from the dust, and your voice will be like {that of} a spirit from the ground, and out of the dust your speech will whisper.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horde of your strangers will be like fine dust, and the horde of the oppressors as chaff passing through. And it will happen suddenly, in an instant.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will be visited by Yahweh of hosts with thunder and with earthquake and a great noise, a storm and a tempest and the flames of a devouring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it will be like a dream, a vision of the night: A horde of all the nations will come out against Ariel and all her assembly and her stronghold, and they will press upon 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it will be like a hungry dreamer; and behold: he is eating, but he awakes, and his stomach {is} empty. Or, like a thirsty dreamer; and behold: he is drinking, but he awakes, and behold: {he is} fainting and his thirst active. So will be the throng of all the nations coming out against Mount Zion.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Astonish yourselves and be astonished; blind yourselves and be blind! Be drunk, but not {with} wine; stagger, but not {with} strong drink.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Yahweh has poured out on you the spirit of deep sleep and has closed your eyes, the prophets, and has covered your heads, the seers.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all revelation has become to you as the words of a sealed book, that which {one} might give to one who is book-learned, saying, “Please read this.” And he says, “I am not able, for it {is} sealed,”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or {if} the book is given to {one} who {is} not book-learned, saying, “Please read this,” and he says, “I am not book-learned.”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Lord said, “Because this people comes close with its mouths and honors me with its lips, but its heart {is} far from me, and their fear for me is a commandment of men {that} has been taught!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I shall continue to do wonders {with} this people, making wonders and wonders. And the wisdom of its wise will perish, and the understanding of its discerning will hide itself.”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Woe, those burying deeply to hide a plan from Yahweh, and in darkness are their deeds, and they say, “Who sees us, and who knows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reverse {things}! Should the potter be considered like clay, so the made should say of its maker, “He did not make me,” or the created say of its creator, “He does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 {it} not {in} just a very little {time} that Lebanon will be turned into a field, and the field will be considered a forest?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on that day the deaf will hear the words of the scroll, and from the deep and from the darkness, the eyes of the blind will see.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poor will again be glad in Yahweh, and the needy of mankind will rejoice in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ruthless will cease, and the scoffer will vanish, and all those lying in wait for evil will be cut down,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make a man guilty with a word and lay a trap for the judge at the gate and turn away the righteous with emptiness.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thus says Yahweh—who redeemed Abraham—to the house of Jacob: “Now Jacob will not be ashamed, and now his face will not be pale.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he sees his children, the work of my hands, in his midst, they will sanctify my name, and they will sanctify the Holy One of Jacob and the God of Israel they will fear.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those erring {in} spirit will know understanding, and complainers will learn knowledge.”</w:t>
      </w:r>
      <w:r>
        <w:rPr>
          <w:lang w:val="en_US" w:bidi="en_US"/>
        </w:rPr>
      </w:r>
      <w:r>
        <w:rPr>
          <w:lang w:val="en_US" w:bidi="en_US"/>
        </w:rPr>
      </w:r>
    </w:p>
    <w:p>
      <w:pPr/>
      <w:r>
        <w:rPr>
          <w:lang w:val="en_US" w:bidi="en_US"/>
        </w:rPr>
      </w:r>
    </w:p>
    <w:p>
      <w:pPr>
        <w:pStyle w:val="Heading2"/>
      </w:pPr>
      <w:r>
        <w:rPr>
          <w:lang w:val="en_US" w:bidi="en_US"/>
        </w:rPr>
        <w:t>Isaiah 30:1</w:t>
      </w:r>
      <w:r>
        <w:rPr>
          <w:lang w:val="en_US" w:bidi="en_US"/>
        </w:rPr>
      </w:r>
    </w:p>
    <w:p>
      <w:pPr/>
      <w:r>
        <w:rPr>
          <w:lang w:val="en_US" w:bidi="en_US"/>
        </w:rPr>
      </w:r>
      <w:r>
        <w:rPr>
          <w:vertAlign w:val="superscript"/>
          <w:lang w:val="en_US" w:bidi="en_US"/>
        </w:rPr>
        <w:t>1</w:t>
      </w:r>
      <w:r>
        <w:rPr>
          <w:lang w:val="en_US" w:bidi="en_US"/>
        </w:rPr>
        <w:t xml:space="preserve"> “Woe, rebellious children” —the declaration of Yahweh “Making plans, but not mine, and pouring out libations, but not {by} my Spirit, so adding sin upon sin.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Those going down {into} Egypt, —but my mouth have not asked— to have strength in the fortress of Pharaoh and to refuge in the shadow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fortress of Pharaoh will be for you shame, and the refuge in the shade of Egypt, for humiliation.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Though its princes are at Zoan, and their messengers have reached Hanes,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will be ashamed because of a people not benefiting them: not help and not aid, but a shame, and even a disgrace.”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 oracle for the beasts of the Negev: Through the land of trouble and danger —from {it} are the lioness and the lion, the viper and fiery flying serpent— they carry their riches on the shoulders of donkeys and their treasures on the humps of camels to a people not benefiting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Egypt helps {in} emptiness and uselessness. Therefore, I have called her: Rahab the Do-Nothing.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go, write it on a tablet before them and on a scroll inscribe it, that it may be for the time to come as a testimony until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it {is} a rebellious people, false sons, sons not willing to hear the law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say to the seers, “Do not see,” and to the prophets, “Do not prophesy the truth to us! Speak flattery to us; prophesy illusions.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Turn aside from the way, stray from the path; cease {speaking of} before our faces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thus says the Holy One of Israel: “Because you reject this word and trust in oppression and corruption and lean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this sin will be to you like a crack falling, a bulge in a high wall whose breach comes suddenly, in an instant.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whose breaking {is} like the breaking of the vessel of a potter, shattered {with} no pity, so no shard is found among its fragments to scrape fire from the hearth, or to draw water out of the cistern.”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thus says the Lord Yahweh, the Holy One of Israel: “In returning and resting you will be saved; in quietness and in confidence will be your strength. But you were not willing.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you said, ‘No, for on horses we shall flee,’ so you will flee; and, ‘We shall ride upon swift {horses},’ so those who pursue you will be swift.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One thousand from the face of the threat of one; from the face of the threat of five you will flee until you are left like a flagstaff on the top of a mountain, or like a flag on a hill.”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yet Yahweh is waiting to be gracious to you, and therefore, he rises to show you mercy. For a God of justice {is} Yahweh; blessed {are} all who wait for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people in Zion, dweller in Jerusalem, you will surely not weep. He will surely be gracious to you at the sound of your cry. When he hears it, he will answer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Though the Lord gives you the bread of adversity and the water of affliction, even so, your teacher will not hide himself anymore, but your eyes will see your teacher,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your ears will hear a word behind you saying, “This {is} the way, walk in it,” when you turn to the right or when you turn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you will desecrate your silver-overlaid idols and your gold-plated figures. You will throw them away like a menstrual rag. You will say to them, “Get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will give rain for your seed when you sow the ground, and bread of the produce of the ground, and {it} will be rich and fat. In that day your cattle will graze {in} broad pastures.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 oxen and the donkeys, plowers of the ground, will eat seasoned feed that has been winnowed with a shovel and a fork.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on every high mountain and on every tall hill will be streams, rivers of waters, in the day of the great slaughter when the towers fall.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light of the white one will be like the light of the hot one, and the light of the hot one will be seven {times}, like the light of seven days in a day. Yahweh will bind up the breakdown of his people and heal the bruises of his wounding.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the name of Yahweh comes from afar, his nose burning and in dense smoke. His lips {are} full of fury, and his tongue like a devouring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his breath is like a torrent rising to the middle of the neck to sift the nations with the sieve of destruction, and a bridle in the jaws of the peoples leading {them} astray.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have a song as in the night of a holy feast, and gladness of heart, as when one walks with a flute to go to the mountain of Yahweh, to the Rock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Yahweh will make the splendor of his voice heard and show the descent of his arm in raging nose and flames of a consuming fire, storm and tempest and stones of hail.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at the voice of Yahweh, Assyria will be dismayed; he will strike {them} with a staff.</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every stroke of the appointed rod which Yahweh will lay on them will be with tambourines and harps as he fights against them in battle, waving {his arm}.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a place of cremation {was} arranged long ago. Indeed, it is prepared for the king. He has deepened, widened {it}, the pile of fire and much wood. The breath of Yahweh, like a stream of brimstone, will enflame it.</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r>
        <w:rPr>
          <w:lang w:val="en_US" w:bidi="en_US"/>
        </w:rPr>
      </w:r>
      <w:r>
        <w:rPr>
          <w:vertAlign w:val="superscript"/>
          <w:lang w:val="en_US" w:bidi="en_US"/>
        </w:rPr>
        <w:t>1</w:t>
      </w:r>
      <w:r>
        <w:rPr>
          <w:lang w:val="en_US" w:bidi="en_US"/>
        </w:rPr>
        <w:t xml:space="preserve"> Woe, who go down to Egypt for help, who rely on horses, and trust in chariots that {are} many and in horsemen that {are} very countless, but they do not look to the Holy One of Israel, and Yahweh they do not seek!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he, too, {is} wise, and he will bring harm and will not retract his words. And he will arise against the evil house and against the helpers of sin-doers.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Egypt {is} a man and not God, and their horses flesh and not spirit. And Yahweh will reach out his hand, and the helper will stumble, and the helped will fall, and together all of them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thus says Yahweh to me, “As a lion growls, or a young lion over its prey, when a group of shepherds is called out against it, it is not afraid at their voice, and does not cower at their clamor— thus Yahweh of hosts will descend to muster on Mount Zion and on its hill.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Like birds flying, so Yahweh of hosts will guard over Jerusalem; protecting and rescuing, sparing and preserving.”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Return to whom you have deeply turned away {from},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on that day a man will reject his idols of silver and his idols of gold which your hands have made for yourselves {as} sin.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Assyria will fall by a sword not of man, and a sword not of mankind will consume him. And he will flee from the face of the sword and his young men will be for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his rock will pass away at the terror, and his princes will be afraid at the banner” —the declaration of Yahweh, who has fire in Zion, and has a furnace in Jerusalem.</w:t>
      </w:r>
      <w:r>
        <w:rPr>
          <w:lang w:val="en_US" w:bidi="en_US"/>
        </w:rPr>
      </w:r>
      <w:r>
        <w:rPr>
          <w:lang w:val="en_US" w:bidi="en_US"/>
        </w:rPr>
      </w:r>
    </w:p>
    <w:p>
      <w:pPr/>
      <w:r>
        <w:rPr>
          <w:lang w:val="en_US" w:bidi="en_US"/>
        </w:rPr>
      </w:r>
    </w:p>
    <w:p>
      <w:pPr>
        <w:pStyle w:val="Heading2"/>
      </w:pPr>
      <w:r>
        <w:rPr>
          <w:lang w:val="en_US" w:bidi="en_US"/>
        </w:rPr>
        <w:t>Isaiah 32:1</w:t>
      </w:r>
      <w:r>
        <w:rPr>
          <w:lang w:val="en_US" w:bidi="en_US"/>
        </w:rPr>
      </w:r>
    </w:p>
    <w:p>
      <w:pPr/>
      <w:r>
        <w:rPr>
          <w:lang w:val="en_US" w:bidi="en_US"/>
        </w:rPr>
      </w:r>
      <w:r>
        <w:rPr>
          <w:vertAlign w:val="superscript"/>
          <w:lang w:val="en_US" w:bidi="en_US"/>
        </w:rPr>
        <w:t>1</w:t>
      </w:r>
      <w:r>
        <w:rPr>
          <w:lang w:val="en_US" w:bidi="en_US"/>
        </w:rPr>
        <w:t xml:space="preserve"> Behold, a king will reign in righteousness, and princes will rule in justice.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each will be like a shelter {from} the wind and a refuge {from} the storm, like streams of water in the desert, like the shade of a great rock in a weary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eyes of onlookers will not be dim, and the ears of hearers will listen closely.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heart of the hasty will understand knowledge, and the tongue of stutterers will hasten to speak clearly.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fool will no longer be called honorable, and will not be said of the deceiver “noble.”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fool speaks folly, and his heart does sin. Doing wickedness, and speaking error against Yahweh. He makes the hungry appetite empty, and the thirsty he causes to lack drink.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deceiver, his methods {are} evil. He plans wickedness to ruin the poor with sayings of falsehood, even when the poor speak justice.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honorable plans noble deeds; and he, because of noble deeds, will stand.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Haughty women, rise up, listen to my voice; carefree daughters, give ear to my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just} days upon a year, confidence will falter, for the grape harvest is ended; the harvest will not come.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Tremble, haughty {women}; quake, confident ones; strip and bare yourselves; and gird {sackcloth} on {your} waists.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Beat on {your} breasts for the pleasant fields, for the fruitful vines.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land of my people are overgrown thorns {and} briers, even in all the joyful houses of the city of revelry.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palace will be forsaken, the crowded city will be deserted; the hill and the watchtower will one after another become caves to eternity, a delight of wild donkeys, a pasture of flocks;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until the Spirit is poured on us from on high, and the wilderness becomes an orchard, and the orchard is considered as a forest.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justice will reside in the wilderness; and righteousness will live in the orchard.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work of righteousness will be peace; and the service of righteousness, quietness and confidence to eternity.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my people will live in a peaceful habitation and in secure homes, and in quiet resting places.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it will hail when the forest comes down, and the city will be completely annihilated.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be} blessed, who sow beside every stream, who send out freely the ox and the donkey.</w:t>
      </w:r>
      <w:r>
        <w:rPr>
          <w:lang w:val="en_US" w:bidi="en_US"/>
        </w:rPr>
      </w:r>
      <w:r>
        <w:rPr>
          <w:lang w:val="en_US" w:bidi="en_US"/>
        </w:rPr>
      </w:r>
    </w:p>
    <w:p>
      <w:pPr/>
      <w:r>
        <w:rPr>
          <w:lang w:val="en_US" w:bidi="en_US"/>
        </w:rPr>
      </w:r>
    </w:p>
    <w:p>
      <w:pPr>
        <w:pStyle w:val="Heading2"/>
      </w:pPr>
      <w:r>
        <w:rPr>
          <w:lang w:val="en_US" w:bidi="en_US"/>
        </w:rPr>
        <w:t>Isaiah 33:1</w:t>
      </w:r>
      <w:r>
        <w:rPr>
          <w:lang w:val="en_US" w:bidi="en_US"/>
        </w:rPr>
      </w:r>
    </w:p>
    <w:p>
      <w:pPr/>
      <w:r>
        <w:rPr>
          <w:lang w:val="en_US" w:bidi="en_US"/>
        </w:rPr>
      </w:r>
      <w:r>
        <w:rPr>
          <w:vertAlign w:val="superscript"/>
          <w:lang w:val="en_US" w:bidi="en_US"/>
        </w:rPr>
        <w:t>1</w:t>
      </w:r>
      <w:r>
        <w:rPr>
          <w:lang w:val="en_US" w:bidi="en_US"/>
        </w:rPr>
        <w:t xml:space="preserve"> Woe, destroyer, and you have not been destroyed! And betrayer, and they have not betrayed him! When you finish destroying, you will be destroyed. When you stop betraying, they will betray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be gracious to us; for you we wait. Be their arm in the mornings, our salvation also in the time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sound of the throng, the peoples flee; when you arise, the nations are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your spoil is gathered {as} the locust gathers; as locusts leap, he leaps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is exalted, for he dwells on high. He will fill Zion with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will be the stability of your times, an abundance of salvation, wisdom, and knowledge; the fear of Yahweh is his treasure.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their warriors cry outside; the messengers of peace weep bitterly.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highways are deserted; travelers of the road are gone. He has broken covenants, despised the witnesses; he has not regarded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land mourns, is barren; Lebanon is ashamed, withered; Sharon {is} like the Arabah; and Bashan and Carmel shake off {their leaves}.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shall arise,” says Yahweh. “Now I will be lifted up; now I will be elevated.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conceive chaff, give birth to stubble your breath {is} a fire; it will consume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peoples will be burned {to} lime— thorns cut-down, burned in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Listen, far away ones, to what I have done, and near ones, acknowledge my might.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sinners in Zion are afraid; trembling has seized the godless. “Who among us can dwell {with} a consuming fire? Who among us can dwell {with} burnings of eternity?”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walks righteously and speaks honestly; who despises the gain of oppression, who shakes his hand {away} from accepting a bribe, who stops his ears from hearing {about} bloodshed, and who shuts his eyes from looking on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is} he who will dwell on the heights; a fort of cliffs {is} his refuge. His bread will be given; his water, secure.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eyes will see the king in his beauty; they will see a faraway land.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heart will recall the terror: “Where {is} he who counts? Where is he who weighs? Where {is} he who counted the towers?”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not see the defiant people, a people of a too strange language to understand; the tongue is stammering; there is no interpreting.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Look at Zion, the city of our festivals; your eyes will see Jerusalem, an undisturbed habitation, a tent not removed, whose stakes will not ever be pulled up, and all its cords will not be broken.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Instead, there the Mighty One, Yahweh {will be} with us, a place of broad rivers, wide streams. No warship {with} oars will travel it, and no mighty ships will pass by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Yahweh {is} our judge, Yahweh {is} our lawgiver, Yahweh {is} our king; {it is} he who will save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riggings {are} slack; they cannot hold the pole of its mast; they cannot spread the sail. Then the great spoil is divided; even the lame will plunder the spoil.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 inhabitants will not say, “I am sick”; the people who live in it will be lifted of iniquity.</w:t>
      </w:r>
      <w:r>
        <w:rPr>
          <w:lang w:val="en_US" w:bidi="en_US"/>
        </w:rPr>
      </w:r>
      <w:r>
        <w:rPr>
          <w:lang w:val="en_US" w:bidi="en_US"/>
        </w:rPr>
      </w:r>
    </w:p>
    <w:p>
      <w:pPr/>
      <w:r>
        <w:rPr>
          <w:lang w:val="en_US" w:bidi="en_US"/>
        </w:rPr>
      </w:r>
    </w:p>
    <w:p>
      <w:pPr>
        <w:pStyle w:val="Heading2"/>
      </w:pPr>
      <w:r>
        <w:rPr>
          <w:lang w:val="en_US" w:bidi="en_US"/>
        </w:rPr>
        <w:t>Isaiah 34:1</w:t>
      </w:r>
      <w:r>
        <w:rPr>
          <w:lang w:val="en_US" w:bidi="en_US"/>
        </w:rPr>
      </w:r>
    </w:p>
    <w:p>
      <w:pPr/>
      <w:r>
        <w:rPr>
          <w:lang w:val="en_US" w:bidi="en_US"/>
        </w:rPr>
      </w:r>
      <w:r>
        <w:rPr>
          <w:vertAlign w:val="superscript"/>
          <w:lang w:val="en_US" w:bidi="en_US"/>
        </w:rPr>
        <w:t>1</w:t>
      </w:r>
      <w:r>
        <w:rPr>
          <w:lang w:val="en_US" w:bidi="en_US"/>
        </w:rPr>
        <w:t xml:space="preserve"> Come near, nations, to listen, and the peoples, pay attention! The earth and its multitude must listen, the world and all its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Yahweh has fury against all the nations and wrath against all their armies. He will completely destroy them; he will hand them over to the slaughter.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their slain will be thrown out, and their corpses will emit a stench, and the mountains will soak up their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all the host of the heavens will melt, and the sky will be rolled up like a scroll; and all their hosts will fade away, as the leaf fades from the vine, and as the withered fruit from the fig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my sword will have drunk its fill in heaven; behold, on Edom it descends and on the people set apart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sword of Yahweh is full of blood dripping from fat, from the blood of lambs and goats, from the fat of the kidneys of rams. For Yahweh has a sacrifice in Bozrah and a great slaughter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wild oxen will fall with them, and young bulls with strong ones. And their land will drink its fill of blood, and their dust fattened by fat.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Yahweh has a day of vengeance, a year of retribution for the cause of Zion.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her streams will be turned into pitch, and her dust into sulfur, and her land will become burning pitch.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Night and day it will not be extinguished; its smoke will rise forever. From generation to generation it will be a wasteland; forever and ever no one will pass through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pelican and the hedgehog will occupy it. and the owl and the raven will dwell in it. And he will stretch over it the measuring line of formlessness and the plumbline of void.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her nobles, there is nothing to call a kingdom, and all her princes {will be} nobody.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thorns will rise over her palaces, nettles and thistles in her fortresses. And it will be a habitation of jackals, a place for ostriches.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wild animals will meet hyenas, and the wild goats will call upon his companion. Indeed, there night creatures will settle and find for themselves a place of rest.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the owl will nest and lay and hatch and brood in her shade. Indeed, there hawks will gather, each {with} its mate.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Search through the scroll of Yahweh and read: not one of these will be missing; not one will lack its mate. For his mouth has commanded it, and his spirit has gathered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he has cast lots for them, and his hand measured for them by a cord. To eternity they will possess {it}; from generation to generation they will live in it.</w:t>
      </w:r>
      <w:r>
        <w:rPr>
          <w:lang w:val="en_US" w:bidi="en_US"/>
        </w:rPr>
      </w:r>
      <w:r>
        <w:rPr>
          <w:lang w:val="en_US" w:bidi="en_US"/>
        </w:rPr>
      </w:r>
    </w:p>
    <w:p>
      <w:pPr/>
      <w:r>
        <w:rPr>
          <w:lang w:val="en_US" w:bidi="en_US"/>
        </w:rPr>
      </w:r>
    </w:p>
    <w:p>
      <w:pPr>
        <w:pStyle w:val="Heading2"/>
      </w:pPr>
      <w:r>
        <w:rPr>
          <w:lang w:val="en_US" w:bidi="en_US"/>
        </w:rPr>
        <w:t>Isaiah 35:1</w:t>
      </w:r>
      <w:r>
        <w:rPr>
          <w:lang w:val="en_US" w:bidi="en_US"/>
        </w:rPr>
      </w:r>
    </w:p>
    <w:p>
      <w:pPr/>
      <w:r>
        <w:rPr>
          <w:lang w:val="en_US" w:bidi="en_US"/>
        </w:rPr>
      </w:r>
      <w:r>
        <w:rPr>
          <w:vertAlign w:val="superscript"/>
          <w:lang w:val="en_US" w:bidi="en_US"/>
        </w:rPr>
        <w:t>1</w:t>
      </w:r>
      <w:r>
        <w:rPr>
          <w:lang w:val="en_US" w:bidi="en_US"/>
        </w:rPr>
        <w:t xml:space="preserve"> The wilderness and the desert will be glad; and the Arabah will rejoice and blossom. Like the rose,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blossom abundantly and rejoice, even {with} joy and singing. The glory of Lebanon will be given to it, the splendor of Carmel and Sharon; they will see the glory of Yahweh, the splendor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Strengthen the weak hands, and the shaky knees, steady.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Say to those fearful of heart, “Be strong, do not fear! Behold, your God will come {with} vengeance, {with} the recompense of God. He himself will come and save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eyes of the blind will be opened, and the ears of the deaf will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lame one will leap like a deer, and the mute tongue will sing, for water breaks out in the wilderness, and streams in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parched ground will become a pool, and the thirsty place springs of water; in the habitation of jackals, its resting place⁠, grass with reeds and rushes.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there a highway and way will be, and it will be called ‘the way of holiness.’ The unclean will not travel it. But it {will be} for him, the wayfarer of the road, and no fool will wander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 lion will be there, and no ferocious beast will go up on it; they will not be found there. But the redeemed will walk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ransomed of Yahweh will return and come with singing to Zion, with everlasting joy on their heads; gladness and joy will overtake {them}, and sorrow and sighing will flee away.</w:t>
      </w:r>
      <w:r>
        <w:rPr>
          <w:lang w:val="en_US" w:bidi="en_US"/>
        </w:rPr>
      </w:r>
      <w:r>
        <w:rPr>
          <w:lang w:val="en_US" w:bidi="en_US"/>
        </w:rPr>
      </w:r>
    </w:p>
    <w:p>
      <w:pPr/>
      <w:r>
        <w:rPr>
          <w:lang w:val="en_US" w:bidi="en_US"/>
        </w:rPr>
      </w:r>
    </w:p>
    <w:p>
      <w:pPr>
        <w:pStyle w:val="Heading2"/>
      </w:pPr>
      <w:r>
        <w:rPr>
          <w:lang w:val="en_US" w:bidi="en_US"/>
        </w:rPr>
        <w:t>Isaiah 36:1</w:t>
      </w:r>
      <w:r>
        <w:rPr>
          <w:lang w:val="en_US" w:bidi="en_US"/>
        </w:rPr>
      </w:r>
    </w:p>
    <w:p>
      <w:pPr/>
      <w:r>
        <w:rPr>
          <w:lang w:val="en_US" w:bidi="en_US"/>
        </w:rPr>
      </w:r>
      <w:r>
        <w:rPr>
          <w:vertAlign w:val="superscript"/>
          <w:lang w:val="en_US" w:bidi="en_US"/>
        </w:rPr>
        <w:t>1</w:t>
      </w:r>
      <w:r>
        <w:rPr>
          <w:lang w:val="en_US" w:bidi="en_US"/>
        </w:rPr>
        <w:t xml:space="preserve"> And it happened in the fourteenth year of King Hezekiah, Sennacherib, king of Assyria went up against all the fortified cities of Judah and captured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king of Assyria sent the chief commander from Lachish to Jerusalem to King Hezekiah with a great army. And he stood by the conduit of the upper pool on the highway of the Field of the Fuller.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Eliakim son of Hilkiah, who {was} over the court, and Shebna the scribe and Joah son of Asaph the recorder went out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chief commander said to them, “Please say to Hezekiah, ‘thus says the great king, the king of Assyria, What {is} this confidence in which you trust?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said mere words of lips {are} counsel and strength for war. Now in whom are you trusting that you rebel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you are trusting in the staff of this splintered reed, in Egypt, which, when a man leans on it, then it will go into his palm and pierce it. Thus {is} Pharaoh king of Egypt to all who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you say to me, “We are trusting in Yahweh our God,” {is} it not he whose high places and altars Hezekiah has taken away and has said to Judah and to Jerusalem, “You must worship before the face of this altar”?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now, wager, please, {with} my lord the king of Assyria. And I will give to you 2000 horses, if you are able to set for yourselves riders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how could you drive back the face of one captain of the humblest servants of my lord? But you yourself have trusted in Egypt for chariots and horsemen!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now, have I come up without Yahweh to this land to destroy it? Yahweh said to me, “Go up to this land and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Eliakim and Shebnah and Joah said to the chief commander, “Please speak Aramaic to your servants, for we understand {it}. And do not speak with us Judean in the ears of the people who {are}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chief commander said, “Has my master sent me to your master and to you to speak these words? Is it not to the men who sit on the wall, eating their dung and drinking their urine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chief commander stood and called out in a loud voice {in} Judean and said, “Hear the words of the great king,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Thus says the king, ‘Do not let Hezekiah deceive you, for he will not be able to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do not let Hezekiah make you trust in Yahweh, saying, “Yahweh will surely rescue us; this city will not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 not listen to Hezekiah, for thus says the king of Assyria: ‘Make terms with me and come out to me. Then {every} man will eat of his vine and {every} man his fig tree, and {every} man will drink the water of his cistern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until I come and take you away to a land like your land, a land of grain and new wine, a land of bread and vineyards.’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Lest Hezekiah mislead you, saying, ‘Yahweh will rescue us.’ Did the gods of the peoples rescue {every} man of his land from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Where {are} the gods of Hamath and Arpad? Where {are} the gods of Sepharvaim? And have they rescued Samaria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among all the gods of these lands, who has rescued his land from my hand, as if Yahweh could save Jerusalem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were silent and did not respond {to} him a word, for the command of the king was, saying, “Do not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Eliakim son of Hilkiah, who {was} over the court, and Shebna the scribe and Joah son of Asaph the recorder came to Hezekiah {with} clothes torn and reported to him the words of the chief commander.</w:t>
      </w:r>
      <w:r>
        <w:rPr>
          <w:lang w:val="en_US" w:bidi="en_US"/>
        </w:rPr>
      </w:r>
      <w:r>
        <w:rPr>
          <w:lang w:val="en_US" w:bidi="en_US"/>
        </w:rPr>
      </w:r>
    </w:p>
    <w:p>
      <w:pPr/>
      <w:r>
        <w:rPr>
          <w:lang w:val="en_US" w:bidi="en_US"/>
        </w:rPr>
      </w:r>
    </w:p>
    <w:p>
      <w:pPr>
        <w:pStyle w:val="Heading2"/>
      </w:pPr>
      <w:r>
        <w:rPr>
          <w:lang w:val="en_US" w:bidi="en_US"/>
        </w:rPr>
        <w:t>Isaiah 37:1</w:t>
      </w:r>
      <w:r>
        <w:rPr>
          <w:lang w:val="en_US" w:bidi="en_US"/>
        </w:rPr>
      </w:r>
    </w:p>
    <w:p>
      <w:pPr/>
      <w:r>
        <w:rPr>
          <w:lang w:val="en_US" w:bidi="en_US"/>
        </w:rPr>
      </w:r>
      <w:r>
        <w:rPr>
          <w:vertAlign w:val="superscript"/>
          <w:lang w:val="en_US" w:bidi="en_US"/>
        </w:rPr>
        <w:t>1</w:t>
      </w:r>
      <w:r>
        <w:rPr>
          <w:lang w:val="en_US" w:bidi="en_US"/>
        </w:rPr>
        <w:t xml:space="preserve"> And it happened when King Hezekiah heard, then he tore his clothes and covered himself with sackcloth and went into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sent Eliakim, who {was} over the court, and Shebna the scribe, and the elders of the priests, covered with sackcloth, to Isaiah son of Amoz,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said to him, “Thus says Hezekiah, ‘This day {is} a day of distress and rebuke and disgrace, as sons coming to the opening of the womb, but there is no strength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Perhaps Yahweh your God will hear the words of the chief commander, whom the king of Assyria his master has sent to defy the living God and will rebuke the words which Yahweh your God has heard. So, lift up a prayer for the remaining remnant.’”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servants of King Hezekiah came to Isaiah,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Isaiah said to them, “Thus you shall say to your master: ‘Thus says Yahweh, “Do not be afraid from the face of the words which you have heard, with which the servants of the king of Assyria have insulted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shall put a spirit in him, and he will hear a report and go back to his land. And I shall cause him to fall by the sword in his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chief commander returned and found the king of Assyria fighting against Libnah, for he had heard that he had gone away from Lachish.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heard about Tirhakah king of Cush, saying “He has gone out to fight against you,” and he heard {it}, so he sent messengers to Hezekiah,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“Thus you shall say to Hezekiah, king of Judah, saying, ‘Do not let your God in whom you trust deceive you, saying, “Jerusalem will not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you have heard what the kings of Assyria have done to all lands by destroying them completely. And will you be rescued?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the gods of the nations rescued them whom my fathers destroyed: Gozan and Haran and Rezeph, and the sons of Eden who {were} in Tel Assar?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{is} the king of Hamath and the king of Arpad and the king of the cities of Sepharvaim, Hena, and Ivvah?’”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Hezekiah received the writings from the hand of the messengers and read it. Then he went up {to} the house of Yahweh. And Hezekiah spread it out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Hezekiah prayed to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of hosts, God of Israel, sitting {by} the cherubim, you {are} he: you alone {are} God over all the kingdoms of the earth. {It is} you {who} made the heavens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Turn your ear, Yahweh, and listen. Open your eyes, Yahweh, and see, and hear all the words of Sennacherib, which he has sent to mock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Indeed, Yahweh, the kings of Assyria have destroyed all the nations and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have put their gods into the fire, for they {were} not gods but the work of the hands of man, wood and stone. And they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now, Yahweh our God, save us from his hand; then all the kingdoms of the earth may know that you {are} Yahweh, you alone.”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Isaiah son of Amoz sent to Hezekiah, saying, “Thus says Yahweh, the God of Israel, ‘Because you have prayed to me concerning Sennacherib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{is} the word that Yahweh has spoken about him: “The virgin daughter of Zion despises you, scorns you; the daughter of Jerusalem shakes {her} head at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Whom have you defied and insulted? And against whom have you exalted {your} voice and lifted upward your eyes?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the hand of your servants you have defied the Lord and you have said, ‘With the multitude of my chariots I have gone up to the heights of the mountains, the reaches of Lebanon. And I shall cut down its tall cedars, its choice cypresses, and I shall enter into its farthest high places, its most fruitful forest.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I who has dug and drunk water; And I dried up all the rivers of Egypt with the soles of my feet.’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Have you not heard? Long ago I determined it, and made it from days of old. Now I am bringing it to pass, that you should devastate the fortressed cities {to} heaps of ruins.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their inhabitants, those short of hand, are dismayed and ashamed. They are plants of the field and green grass, grass of the roof or the field, before the face of the east wind.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your sitting down and your going out and your coming in, I know and your raging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of your raging against me, and your arrogance coming up to my ears, so I shall put my hook in your nose, and my bit in your mouth, and I shall turn you back to the way by which you came.”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this {will be} the sign for you: “This year you will eat wild plants, and in the second year the after-growth. But in the third year you must sow and harvest and plant vineyards and eat the fruit.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surviving remnant of the house of Judah will again take root below and produce fruit above.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from Jerusalem a remnant will come out, and survivors from Mount Zion. The zeal of Yahweh of hosts will do this.’”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thus says Yahweh about the king of Assyria: “He will not come into this city and he will not shoot an arrow here. And he will not bring near it a shield and he will not build up against it siegeworks.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way by which he came, he will return {in}, and he will not enter to this city”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I shall protect over this city, rescuing it, for my sake and for the sake of David my servant.”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 angel of Yahweh went out and struck 185, 000 of the camp of Assyria. And they rose early in the morning, and behold, all of them {were} dead bodies.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Sennacherib king of Assyria departed and traveled and went back. And he stayed in Nineveh.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it happened, he was worshiping {in} the house of Nisrok his god, and his sons Adrammelek and Sharezer struck him with the sword. And they escaped {into} the land of Ararat. And Esarhaddon his son reigned in his place.</w:t>
      </w:r>
      <w:r>
        <w:rPr>
          <w:lang w:val="en_US" w:bidi="en_US"/>
        </w:rPr>
      </w:r>
      <w:r>
        <w:rPr>
          <w:lang w:val="en_US" w:bidi="en_US"/>
        </w:rPr>
      </w:r>
    </w:p>
    <w:p>
      <w:pPr/>
      <w:r>
        <w:rPr>
          <w:lang w:val="en_US" w:bidi="en_US"/>
        </w:rPr>
      </w:r>
    </w:p>
    <w:p>
      <w:pPr>
        <w:pStyle w:val="Heading2"/>
      </w:pPr>
      <w:r>
        <w:rPr>
          <w:lang w:val="en_US" w:bidi="en_US"/>
        </w:rPr>
        <w:t>Isaiah 38:1</w:t>
      </w:r>
      <w:r>
        <w:rPr>
          <w:lang w:val="en_US" w:bidi="en_US"/>
        </w:rPr>
      </w:r>
    </w:p>
    <w:p>
      <w:pPr/>
      <w:r>
        <w:rPr>
          <w:lang w:val="en_US" w:bidi="en_US"/>
        </w:rPr>
      </w:r>
      <w:r>
        <w:rPr>
          <w:vertAlign w:val="superscript"/>
          <w:lang w:val="en_US" w:bidi="en_US"/>
        </w:rPr>
        <w:t>1</w:t>
      </w:r>
      <w:r>
        <w:rPr>
          <w:lang w:val="en_US" w:bidi="en_US"/>
        </w:rPr>
        <w:t xml:space="preserve"> In those days Hezekiah was sick to {the point of} death. So Isaiah son of Amoz, the prophet, came to him and said to him, “Thus says Yahweh, ‘Set your house in order, for you will die and not live.’”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Hezekiah turned his face to the wall and prayed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said, “O Yahweh, please remember how I have faithfully walked before your face with my whole heart and done good in your sight.” And Hezekiah wept great tears.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word of Yahweh was to Isaiah,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 and say to Hezekiah, ‘Thus says Yahweh, the God of David your father: I have heard your prayer; I have seen your tears. Behold, I shall add on your days 15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shall rescue you and this city from the hand of the king of Assyria and defend this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this {will be} the sign to you from Yahweh, that Yahweh will do this word that he said.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shall cause the shadow on the stairs which has gone down with the sun on the stairs of Ahaz to return back ten steps.’” So the sun went back ten steps on the stairs which it had gone down.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writing of Hezekiah king of Judah, when he had been sick and recovered from 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“In the middle of my days I will go through the gates of Sheol; I am summoned {there} the rest of my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“I will not see Yah, Yah in the land of the living; I will no longer look on mankind or the inhabitants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dwelling is removed and carried away from me like the tent of a shepherd; I have rolled up my life like a weaver; he is cutting me off from the loom; from day to night you are finishing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cried out until the morning; like a lion, thus he breaks all my bones. From day to night you are finishing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Like a swallow, thus I chirp; I coo like a dove; my eyes grow tired {with looking} upward. Lord, I am oppressed; lend me support.”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shall I say? And he has said to me, and he has done {it}; I will walk softly all my years because of the bitterness of my spirit.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on them {men} live, and in all of them {is} the life of my spirit. And you have restored me and given me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for {my} wellbeing bitter bitterness {was} for me. But you have held back my life from the pit of nothingness, for you have thrown all my sins behind your back.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Sheol does not thank you, {or} death praise you; those who go down {into} the pit do not wait for your trustworthiness.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living, the living! {It is} he who gives you thanks, as I {do} today; a father makes known to sons about your trustworthiness.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{is about} to save me, and we will play songs with instruments all the days of our lives in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Isaiah had said, “They shall take a lump of figs and plaster {it} on the boil, and he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Hezekiah had said, “What {will be} the sign that I should go up to the house of Yahweh?”</w:t>
      </w:r>
      <w:r>
        <w:rPr>
          <w:lang w:val="en_US" w:bidi="en_US"/>
        </w:rPr>
      </w:r>
      <w:r>
        <w:rPr>
          <w:lang w:val="en_US" w:bidi="en_US"/>
        </w:rPr>
      </w:r>
    </w:p>
    <w:p>
      <w:pPr/>
      <w:r>
        <w:rPr>
          <w:lang w:val="en_US" w:bidi="en_US"/>
        </w:rPr>
      </w:r>
    </w:p>
    <w:p>
      <w:pPr>
        <w:pStyle w:val="Heading2"/>
      </w:pPr>
      <w:r>
        <w:rPr>
          <w:lang w:val="en_US" w:bidi="en_US"/>
        </w:rPr>
        <w:t>Isaiah 39:1</w:t>
      </w:r>
      <w:r>
        <w:rPr>
          <w:lang w:val="en_US" w:bidi="en_US"/>
        </w:rPr>
      </w:r>
    </w:p>
    <w:p>
      <w:pPr/>
      <w:r>
        <w:rPr>
          <w:lang w:val="en_US" w:bidi="en_US"/>
        </w:rPr>
      </w:r>
      <w:r>
        <w:rPr>
          <w:vertAlign w:val="superscript"/>
          <w:lang w:val="en_US" w:bidi="en_US"/>
        </w:rPr>
        <w:t>1</w:t>
      </w:r>
      <w:r>
        <w:rPr>
          <w:lang w:val="en_US" w:bidi="en_US"/>
        </w:rPr>
        <w:t xml:space="preserve"> At that time Marduk-Baladan, son of Baladan, king of Babylon, sent letters and a gift to Hezekiah, for he had heard that he had been sick and had recovered.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Hezekiah was pleased by them, and he showed them the storehouse of his valuables—the silver and the gold and the spices and the precious oil, and the whole storehouse of his weapons, and all that was found in his treasures. There was not a thing in his house or in all his kingdom that Hezekiah did not show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Isaiah the prophet came to King Hezekiah and said to him, “What did these men say to you, and where did they come from?” And Hezekiah said, “They came to me from a distant land,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Isaiah said, “What have they seen in your house?” And Hezekiah answered, “They have seen everything that {is} in my house. There is not a thing that I have not shown them in my treasures.”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Isaiah said to Hezekiah, “Listen to the word of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the days are coming when everything that {is} in your house and that your fathers stored away until this day will be carried {to} Babylon. Not a thing will be left,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from the sons whom you have brought forth from yourself, whom you have fathered, they will take away, and they will become eunuchs in the palace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Hezekiah said to Isaiah, “The word of Yahweh that you have spoken {is} good.” And he said, “For there will be peace and stability in my days.”</w:t>
      </w:r>
      <w:r>
        <w:rPr>
          <w:lang w:val="en_US" w:bidi="en_US"/>
        </w:rPr>
      </w:r>
      <w:r>
        <w:rPr>
          <w:lang w:val="en_US" w:bidi="en_US"/>
        </w:rPr>
      </w:r>
    </w:p>
    <w:p>
      <w:pPr/>
      <w:r>
        <w:rPr>
          <w:lang w:val="en_US" w:bidi="en_US"/>
        </w:rPr>
      </w:r>
    </w:p>
    <w:p>
      <w:pPr>
        <w:pStyle w:val="Heading2"/>
      </w:pPr>
      <w:r>
        <w:rPr>
          <w:lang w:val="en_US" w:bidi="en_US"/>
        </w:rPr>
        <w:t>Isaiah 40:1</w:t>
      </w:r>
      <w:r>
        <w:rPr>
          <w:lang w:val="en_US" w:bidi="en_US"/>
        </w:rPr>
      </w:r>
    </w:p>
    <w:p>
      <w:pPr/>
      <w:r>
        <w:rPr>
          <w:lang w:val="en_US" w:bidi="en_US"/>
        </w:rPr>
      </w:r>
      <w:r>
        <w:rPr>
          <w:vertAlign w:val="superscript"/>
          <w:lang w:val="en_US" w:bidi="en_US"/>
        </w:rPr>
        <w:t>1</w:t>
      </w:r>
      <w:r>
        <w:rPr>
          <w:lang w:val="en_US" w:bidi="en_US"/>
        </w:rPr>
        <w:t xml:space="preserve"> “Comfort, comfort my people,”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heart of Jerusalem; and proclaim to her that her term of service is fulfilled, that her iniquity is pardoned, that she has received from the hand of Yahweh double for all her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voice cries out in the wilderness: “Prepare the way of Yahweh; make straight in the Arabah a highway for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 valley will be lifted up, and every mountain and hill leveled; and the rugged land will be as a plateau, and the rough places a plain;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glory of Yahweh will be revealed, and all flesh will see {it} together; for the mouth of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voice says, “Call out.” And {I} said, “What should I call out?” “All flesh {is} grass, and all their covenant faithfulness {is} like the flower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grass withers, the flower wilts for the breath of Yahweh blows on it; surely mankind {is} grass.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grass withers, the flower wilts, but the word of our God will stand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up yourself on a high mountain, herald of Zion. Lift high your voice mightily, herald of Jerusalem raise {it}, do not fear. Say to the cities of Judah, “Behold: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 Lord Yahweh comes powerfully, and his arm rules for him. Behold, his reward {is} with him, and his wages {are} before his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Like a shepherd he will tend his flock, in his arm he will gather the lambs, and in his bosom carry them; the nursing ewes he will lead.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has measured the waters in his palm, and has gauged the sky with a handspan, and comprehended the measure of the dust of the earth, and weighed the mountains in scales, or the hills in a balance?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has comprehended the spirit of Yahweh, or has a man instructed him {as} his counselor?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whom did he counsel? And informed him? And taught him the way of justice? and taught him knowledge, or the path of understanding informed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the nations {are} like a drop in a bucket, and are regarded like the dust on the scales; behold, he weighs the isles as a speck.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Lebanon {is} not enough to kindle, and its wild animals not enough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nations {are} as naught before him; as nothing and void they are regarded by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to whom will you liken God? And what likeness will you compare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 idol? A craftsman casts {it}, and the goldsmith overlays it with gold and forges silver chains.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sets up a contribution chooses wood {that} does not rot, he seeks a skillful artisan for himself to erect an idol {that} will not fall over.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Have you not known? Have you not heard? Has it not been told to you from the beginning? Have you not understood {from} the foundations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is sitting above the circle of the earth, and its inhabitants {are} like grasshoppers. He stretches out the heavens like a curtain and spreads them out like a tent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brings princes to nothingness; he makes the rulers of the earth as naught.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Indeed, they are hardly planted, yes, hardly sown. Indeed, their stem has hardly taken root in the earth, but he also blows upon them and they wither, and the wind carries them away like straw.</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to whom will you compare me, that I be equal {with}?” says the Holy One.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Lift up your eyes on high and see! Who has created these? He musters their host by number, calls all of them by name, By the greatness of might and the strength of power, not one is missing.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Why do you say, Jacob, and speak, Israel, “My way is hidden from Yahweh, and my God passes over my judgment”?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Have you not known? Have you not heard? The everlasting God, Yahweh, the Creator of the ends of the earth, does not grow tired and does not become weary; there is no limit to his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gives energy to the weary; and to the frail of strength, increased might.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Even youths become tired and weary, and young lads stumble clumsily: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those who wait {for} Yahweh will renew {their} strength; they will ascend {with} wings like eagles; they will run and not be weary; they will walk and not faint.</w:t>
      </w:r>
      <w:r>
        <w:rPr>
          <w:lang w:val="en_US" w:bidi="en_US"/>
        </w:rPr>
      </w:r>
      <w:r>
        <w:rPr>
          <w:lang w:val="en_US" w:bidi="en_US"/>
        </w:rPr>
      </w:r>
    </w:p>
    <w:p>
      <w:pPr/>
      <w:r>
        <w:rPr>
          <w:lang w:val="en_US" w:bidi="en_US"/>
        </w:rPr>
      </w:r>
    </w:p>
    <w:p>
      <w:pPr>
        <w:pStyle w:val="Heading2"/>
      </w:pPr>
      <w:r>
        <w:rPr>
          <w:lang w:val="en_US" w:bidi="en_US"/>
        </w:rPr>
        <w:t>Isaiah 41:1</w:t>
      </w:r>
      <w:r>
        <w:rPr>
          <w:lang w:val="en_US" w:bidi="en_US"/>
        </w:rPr>
      </w:r>
    </w:p>
    <w:p>
      <w:pPr/>
      <w:r>
        <w:rPr>
          <w:lang w:val="en_US" w:bidi="en_US"/>
        </w:rPr>
      </w:r>
      <w:r>
        <w:rPr>
          <w:vertAlign w:val="superscript"/>
          <w:lang w:val="en_US" w:bidi="en_US"/>
        </w:rPr>
        <w:t>1</w:t>
      </w:r>
      <w:r>
        <w:rPr>
          <w:lang w:val="en_US" w:bidi="en_US"/>
        </w:rPr>
        <w:t xml:space="preserve"> “Be silent before me, coastlands, and let the nations renew {their} strength; let them approach, then let them speak; together let us draw near to trial.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has stirred up righteousness from the east, calling it to his feet? He gives nations before his face and tramples kings. He makes {them} like dust {with} his sword, like scattered straw with his bow.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pursues them, passes by {in} peace, no path does he touch with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has worked and accomplished, has summoned the generations from the beginning? I, Yahweh, the first and the last, I {am} he.”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isles have seen and are afraid; the ends of the earth tremble; they approach and come.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 man helps his neighbor, and says to his brother, “Be strong.”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artisan strengthens the goldsmith, who smooths {with} a hammer, who strikes the anvil, saying of the welding, “It {is} good.” And they fasten it with nails; it will not topple over.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Israel, my servant, Jacob whom I have chosen, the seed of Abraham my friend,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whom I am seizing from the ends of the earth, and from its extremities I called you and said to you, ‘You {are} my servant;’ I have chosen you and not rejected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not fear, for I {am} with you. Do not be anxious, for I {am} your God. I will strengthen you, indeed, I will help you, yes, I will uphold you with my righteous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they will be ashamed and disgraced, all who have been angry with you; they will be as nothing and will perish, men who contend with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seek them and will not find the men who quarreled with you; they will be as void and as nothing, the men who fought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Yahweh your God, will hold your right hand, saying to you, ‘Do not fear; I am helping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 not fear, worm of Jacob, men of Israel. I will help you”—the declaration of Yahweh, and your Redeemer,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am making you into a threshing sledge, a new threshing board, having two-edges; you will thresh the mountains and crush {them}, and you will make the hills like chaff.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winnow them, and the wind will carry them away; and the whirlwind will scatter them. And you, you will rejoice in Yahweh, in the Holy One of Israel you will boast.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oppressed and needy look for water, but {there is} none, their tongues are parched for thirst; I, Yahweh, shall respond to them; I, the God of Israel, shall not forsake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shall open streams upon the slopes, and in the middle of the valleys, fountains. I shall make the wilderness into a pool of water, and the dry land into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wilderness I shall set the cedar, the acacia, and the myrtle, and the olive tree. I shall place in the desert plain the cypress, the elm and the box tree together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that they may see and know and take {to heart} and have insight together, that the hand of Yahweh has done this, and the Holy One of Israel has created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“Present your case,” says Yahweh, “bring forth your arguments,” says the King of Jacob.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them bring forth and tell us what will happen. The first {things}, what {are} they? Let them tell, and put {before} our hearts, and we will know the last {things}, and they will inform us {of} the coming {things}.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Tell the signs of the future, that we may know if you {are} gods. Yes, do good or evil, that we may look and see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you are nothing, and your deeds are naught; an abomination, he who chooses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raised up one from the north, and he comes; from the rising of the sun he calls on my name, and he will trample rulers like mud, and like a potter treading clay.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 has told from the beginning that we might know? And from before the face, that we may say, ‘{He is} right’? Indeed, none told, truly, none announced, yes, none heard your sayings.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First, to Zion: ‘Behold, here they are!’ And to Jerusalem a herald I sent.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I looked, but there was no man, and from them, none who counseled, or, when I asked, returned a 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all of them {are} nothing, naught {are} their deeds; wind and void {are} their images.</w:t>
      </w:r>
      <w:r>
        <w:rPr>
          <w:lang w:val="en_US" w:bidi="en_US"/>
        </w:rPr>
      </w:r>
      <w:r>
        <w:rPr>
          <w:lang w:val="en_US" w:bidi="en_US"/>
        </w:rPr>
      </w:r>
    </w:p>
    <w:p>
      <w:pPr/>
      <w:r>
        <w:rPr>
          <w:lang w:val="en_US" w:bidi="en_US"/>
        </w:rPr>
      </w:r>
    </w:p>
    <w:p>
      <w:pPr>
        <w:pStyle w:val="Heading2"/>
      </w:pPr>
      <w:r>
        <w:rPr>
          <w:lang w:val="en_US" w:bidi="en_US"/>
        </w:rPr>
        <w:t>Isaiah 42:1</w:t>
      </w:r>
      <w:r>
        <w:rPr>
          <w:lang w:val="en_US" w:bidi="en_US"/>
        </w:rPr>
      </w:r>
    </w:p>
    <w:p>
      <w:pPr/>
      <w:r>
        <w:rPr>
          <w:lang w:val="en_US" w:bidi="en_US"/>
        </w:rPr>
      </w:r>
      <w:r>
        <w:rPr>
          <w:vertAlign w:val="superscript"/>
          <w:lang w:val="en_US" w:bidi="en_US"/>
        </w:rPr>
        <w:t>1</w:t>
      </w:r>
      <w:r>
        <w:rPr>
          <w:lang w:val="en_US" w:bidi="en_US"/>
        </w:rPr>
        <w:t xml:space="preserve"> “Behold, my servant, whom I uphold; my chosen one, my spirit is pleased. I have put my Spirit upon him; he will bring justice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not cry out and he will not lift up {his voice}, and he will not make his voice heard outside.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crushed reed he will not break, and a feeble wick he will not quench. He will faithfully bring forth justice;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not grow faint and not be broken, until he has established justice on the earth, and the coastlands wait for his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Thus says God, Yahweh, who created the heavens and stretched them out, who forged the earth and all its produce, who gives breath to the people on it and air to those who live on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Yahweh, have called you in righteousness and held your hand, and I will keep you and set you as a covenant of the people, as a light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open the eyes of the blind, to release the prisoners from the dungeon, from the house of confinement, dwellers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Yahweh, that {is} my name, and my glory I shall not give to another or my praise to carved idols.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previous {things} came to pass; and I shall declare new {things}. Before they sprout I shall announce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Sing to Yahweh a new song, his praise from the end of the earth; those who descend {into} the sea and its fullness, the coastlands and their dwellers.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wilderness and its cities lift up {their voice}, the villages {where} Kedar lives. Let the inhabitants of Sela sing; from the tops of mountains let them shout.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them give glory to Yahweh and his praise in the coastlands let them declare.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will go out as a warrior; as a man of war he will stir up {his} zeal. He will shout, yes, he will raise a battle cry; over his enemies he prevails.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kept quiet from ancient times; I have been still; I have restrained myself; like a woman giving birth I shall cry out; I shall gasp and pant at once.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shall destroy mountains and hills and all their vegetation dry up; and I shall turn the rivers into islands and the marshes dry 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 shall bring the blind by a way they do not know; in paths they do not know I shall lead them. I shall turn the darkness into light before their faces, and the crooked places straighten. These things I shall do, and I shall not abandon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be turned back, be completely ashamed, who trust in carved figures, who say to cast figures, ‘You {are} our gods.’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“Deaf ones, listen, and blind ones, look, in order to see.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{is} blind except my servant? Or deaf like my messenger I send? Who {is} blind like Meshullam, or blind like the servant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see much but do not observe; ears {are} open, but do not hear.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is pleased on account of his righteousness, he gives praise {to} the law and makes {it} glorious.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it {is} a people robbed and plundered, all of them trapped in pits and in houses of prisoners held captive. They have become a plunder with no rescue, despoiled, and no one says, ‘Give back!’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among you will give ear {to} this, give heed and hear in the future?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gave Jacob to the robber, and Israel to the looters? Was {it} not Yahweh, against whom we have sinned, and were not willing to walk in his ways, and did not obey his law?</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he poured out on him the heat of his nose and the violence of war, and its flames encircled, yet he did not know, and {it} consumed him, but he did not take {it} to heart.</w:t>
      </w:r>
      <w:r>
        <w:rPr>
          <w:lang w:val="en_US" w:bidi="en_US"/>
        </w:rPr>
      </w:r>
      <w:r>
        <w:rPr>
          <w:lang w:val="en_US" w:bidi="en_US"/>
        </w:rPr>
      </w:r>
    </w:p>
    <w:p>
      <w:pPr/>
      <w:r>
        <w:rPr>
          <w:lang w:val="en_US" w:bidi="en_US"/>
        </w:rPr>
      </w:r>
    </w:p>
    <w:p>
      <w:pPr>
        <w:pStyle w:val="Heading2"/>
      </w:pPr>
      <w:r>
        <w:rPr>
          <w:lang w:val="en_US" w:bidi="en_US"/>
        </w:rPr>
        <w:t>Isaiah 43:1</w:t>
      </w:r>
      <w:r>
        <w:rPr>
          <w:lang w:val="en_US" w:bidi="en_US"/>
        </w:rPr>
      </w:r>
    </w:p>
    <w:p>
      <w:pPr/>
      <w:r>
        <w:rPr>
          <w:lang w:val="en_US" w:bidi="en_US"/>
        </w:rPr>
      </w:r>
      <w:r>
        <w:rPr>
          <w:vertAlign w:val="superscript"/>
          <w:lang w:val="en_US" w:bidi="en_US"/>
        </w:rPr>
        <w:t>1</w:t>
      </w:r>
      <w:r>
        <w:rPr>
          <w:lang w:val="en_US" w:bidi="en_US"/>
        </w:rPr>
        <w:t xml:space="preserve"> But now thus says Yahweh, your creator, Jacob, and your fashioner, Israel: “Do not be afraid, for I have redeemed you; I have called {you} by your name; you {are} mine.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pass through the waters, I {am} with you; and through the rivers, they will not overwhelm you. When you walk through the fire you will not be burned, and the flames will not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{am} Yahweh your God, the Holy One of Israel, your Savior. I have given Egypt as your ransom, Cush and Seba in exchange for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Since you are precious in my eyes, you are honored and I, I love you, and I shall give men in exchange for you and nations in exchange for your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 not be afraid, for I {am} with you; I shall bring your seed from the east, and from the west I shall gather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shall say to the north, ‘Give,’ and to the south, ‘Do not hold back.’ Bring my sons from afar, and my daughters from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who are called by my name and whom I have created for my glory, whom I have formed, yes, I made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Bring out a blind people that have eyes, and the deaf that have 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nations gather together, and the peoples assemble. Who among them could have declared this and announced to us the first {things}? Let them bring their witnesses that they may be verified, and let them listen that they may say, “{It is} true.”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my witnesses,”—the declaration of Yahweh— “and my servant whom I have chosen, so that you may know and believe in me, and understand that I {am} he. Before my face no god was formed, and after me will be none.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I {am} Yahweh, and there is no savior but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declared and saved and proclaimed, and there is no other among you. And you {are} my witnesses,”—the declaration of Yahweh— “And I {am}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from today I {am} he, and no one can rescue from my hand. I act, and who can turn it back?”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Thus says Yahweh, your Redeemer, the Holy One of Israel: “For your sake I send to Babylon and lead all of them down {as} fugitives and the Chaldeans in the ships of their rejoicing.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Yahweh, your Holy One, the Creator of Israel,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Thus says Yahweh, who gave a way through the sea and in the mighty waters a path,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led out the chariot and horse, the army and the troops. They fell down together; they will not rise; they are extinguished like a quenched wick.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 not remember the first {things}, and the previous {things} do not consider.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I shall do a new thing; now it sprouts; do you not perceive it? Indeed, I shall make a road in the desert, in the wilderness, streams.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wild animals of the field will honor me, the jackals and the ostriches, because I give water in the wilderness, rivers in the desert, {for} my chosen people to drink,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people I formed for myself; my praises they will recount.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have not called on me, Jacob; for you have become tired of me,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have not brought me sheep {as} your burnt offerings, and {with} your sacrifices you have not honored me. I have not burdened you with grain offerings, and I have not wearied you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have bought me no aromatic cane with money, and the fat of your sacrifices you have not poured out to me, but you have burdened me with your sins; you have wearied me with your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I, {am} he who blots out your offenses for my sake, and your sins I shall not remember.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Remind me, let us debate together; you, recount {it}, that you may be vindicated.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first father sinned, and your spokesmen have transgressed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I shall defile the holy officials, and I shall hand Jacob over to destruction and Israel to reviling.”</w:t>
      </w:r>
      <w:r>
        <w:rPr>
          <w:lang w:val="en_US" w:bidi="en_US"/>
        </w:rPr>
      </w:r>
      <w:r>
        <w:rPr>
          <w:lang w:val="en_US" w:bidi="en_US"/>
        </w:rPr>
      </w:r>
    </w:p>
    <w:p>
      <w:pPr/>
      <w:r>
        <w:rPr>
          <w:lang w:val="en_US" w:bidi="en_US"/>
        </w:rPr>
      </w:r>
    </w:p>
    <w:p>
      <w:pPr>
        <w:pStyle w:val="Heading2"/>
      </w:pPr>
      <w:r>
        <w:rPr>
          <w:lang w:val="en_US" w:bidi="en_US"/>
        </w:rPr>
        <w:t>Isaiah 44:1</w:t>
      </w:r>
      <w:r>
        <w:rPr>
          <w:lang w:val="en_US" w:bidi="en_US"/>
        </w:rPr>
      </w:r>
    </w:p>
    <w:p>
      <w:pPr/>
      <w:r>
        <w:rPr>
          <w:lang w:val="en_US" w:bidi="en_US"/>
        </w:rPr>
      </w:r>
      <w:r>
        <w:rPr>
          <w:vertAlign w:val="superscript"/>
          <w:lang w:val="en_US" w:bidi="en_US"/>
        </w:rPr>
        <w:t>1</w:t>
      </w:r>
      <w:r>
        <w:rPr>
          <w:lang w:val="en_US" w:bidi="en_US"/>
        </w:rPr>
        <w:t xml:space="preserve"> “And now, listen, Jacob my servant, and Israel, whom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Thus says Yahweh, your maker and your fashioner in the womb, your helper: Do not fear, Jacob my servant; and Jeshurun, whom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shall pour water on the thirsty {ground}, and streams on the dry ground; I shall pour my Spirit on your seed, and my blessing on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will sprout among the grass, like willows by the streams of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will say, ‘I {am} of Yahweh,’ and one will call out the name of Jacob, and one will write {on} his hand ‘Of Yahweh,’ and by the name of Israel address {himself}.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“Thus says Yahweh, the King of Israel and his Redeemer, Yahweh of hosts: I {am} the first, and I {am} the last; and besides me there is no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who {is} like me? Let him announce {it}, and let him declare it and arrange it before me. Who has made known from of old the signs, and what is coming, declared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 not fear and do not be afraid. Have I not declared to you long ago and announced {it}? And you {are} my witnesses: Is there a God besides me? For there is no {other} Rock; I know of none.”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who fashion idols {are} nothing, and their delights cannot benefit, and their witnesses, they cannot see and cannot know, so they are ashamed.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would form a god or cast an idol to no avail?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his associates will be put to shame, and craftsmen, they {are} but men. Let them gather, all of them; let them take their stand; together they will fear,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craftsman of iron {with} a tool works over coals, and with hammers he shapes it and works it with his strong arm. Yet, should he hunger, then there is no strength; should he drink no water, then he becomes faint.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craftsman of wood stretches out a measure, outlines with a stylus, makes it with a chisel and with a compass outlines it, and makes it like the figure of a man, like the splendor of man to dwell {in} a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Cutting down cedars for it, and taking a cypress or an oak, and lets the trees of the forest grow strong for it; plants a fir tree and the rain makes {it} grow.</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it becomes kindling for man, and he takes from them and warms himself. Yes, he kindles a fire and bakes bread. He also makes a god and bows down to it; he makes an idol and kneels before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Half of it he burns for the fire, on half of it he eats meat; he roasts a roast and is satisfied. He also warms {himself} and says, “Ah, I am warm, I have seen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rest of it he makes a god, his carved image; he kneels before it and worships it, and prays to it and says, “Rescue me, for you {are} my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do not know, and they do not understand, for their eyes {are} plastered over from seeing, their hearts from perceiving.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none takes {it} to his heart, with no knowledge and no understanding, saying, “Half of it I burned in fire, and I have also baked bread upon its coals. I have roasted meat and eaten. And its remainder I shall make into an abomination, a block of wood I shall worship.”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grazes {on} ashes; a deceived heart misleads him, and he will not rescue his life, and he does not say, “{Is this} not a falsehood in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“Recall these, Jacob, and Israel, for you {are} my servant: I have formed you; you {are} my servant: Israel, you will not be forgotten by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have blotted out like fog your rebellions, and like a cloud, your sins; return to me, for I have redeemed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Sing, heavens, for Yahweh has done {this}; shout, depths of the earth. Break out into singing, mountains, forest and every tree in it; for Yahweh has redeemed Jacob, and will show his glory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Thus says Yahweh, your Redeemer and your maker from the womb: “I {am} Yahweh, who made everything, who alone stretched out the heavens, fashioned the earth—who {was} with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overturning the omens of liars, and disgracing soothsayers, making the wise turn back and making their knowledge a mockery,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confirming the words of his servant and the counsel of his messengers fulfilling, who says of Jerusalem, ‘She will be inhabited,’ and of the towns of Judah, ‘They will be built up, and her ruins I shall raise up’;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 says to the deep sea, ‘Be parched, and your currents I shall dry up,’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saying of Cyrus, ‘My shepherd, and he will fulfill my every wish,’ and saying of Jerusalem, ‘She will be rebuilt,’ and the temple, ‘Your foundations will be laid.”</w:t>
      </w:r>
      <w:r>
        <w:rPr>
          <w:lang w:val="en_US" w:bidi="en_US"/>
        </w:rPr>
      </w:r>
      <w:r>
        <w:rPr>
          <w:lang w:val="en_US" w:bidi="en_US"/>
        </w:rPr>
      </w:r>
    </w:p>
    <w:p>
      <w:pPr/>
      <w:r>
        <w:rPr>
          <w:lang w:val="en_US" w:bidi="en_US"/>
        </w:rPr>
      </w:r>
    </w:p>
    <w:p>
      <w:pPr>
        <w:pStyle w:val="Heading2"/>
      </w:pPr>
      <w:r>
        <w:rPr>
          <w:lang w:val="en_US" w:bidi="en_US"/>
        </w:rPr>
        <w:t>Isaiah 45:1</w:t>
      </w:r>
      <w:r>
        <w:rPr>
          <w:lang w:val="en_US" w:bidi="en_US"/>
        </w:rPr>
      </w:r>
    </w:p>
    <w:p>
      <w:pPr/>
      <w:r>
        <w:rPr>
          <w:lang w:val="en_US" w:bidi="en_US"/>
        </w:rPr>
      </w:r>
      <w:r>
        <w:rPr>
          <w:vertAlign w:val="superscript"/>
          <w:lang w:val="en_US" w:bidi="en_US"/>
        </w:rPr>
        <w:t>1</w:t>
      </w:r>
      <w:r>
        <w:rPr>
          <w:lang w:val="en_US" w:bidi="en_US"/>
        </w:rPr>
        <w:t xml:space="preserve"> Thus says Yahweh to his anointed, to Cyrus, whose right hand I hold to subdue nations before his face and the loins of kings I shall loosen, to open the doors before his face, and the gates will not be closed: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shall go before your face and level the mountains; the doors of bronze I shall break and bars of iron cut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shall give to you the treasures of darkness and the riches of secret places so that you may know that {it is} I, Yahweh, who call you by your name,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sake of my servant Jacob and Israel my chosen, I have called you by your name, I gave you a name of honor, though you have not known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Yahweh, and there is no other; except me there is no God. I shall gird you, though you have not known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that they may know from the rising of the sun and from the west that {there is} nothing besides me. I {am} Yahweh, and there is no other.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Forming light and creating darkness, making peace and creating disaster; I {am} Yahweh, doing all these.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Rain down, heavens, from above! And let the skies trickle down righteousness. Let the earth open, and salvation sprout up, and righteousness spring up together. I, Yahweh, have created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Woe, who argue {against} his creator, a pottery shard {from} the shards of the ground. Does the clay say to the potter, ‘What are you making?’ or ‘Your work has no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Woe, who says to a father, ‘What are you begetting?’ or to a woman, ‘What are you in labor {for}?’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says Yahweh, the Holy One of Israel and its Maker: “Do the signs ask me about my sons, and concerning the work of my hands command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made the earth and created man on it. I, my hands stretched out the heavens, and all their hosts I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stirred him up in righteousness, and I shall level all his paths. {It is} he {who} will build my city, and he will send out my exiles, not for price and not for bribe,” says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Thus says Yahweh, “The earnings of Egypt and the merchandise of Cush and the Sabeans, men of tall stature, will pass over to you and be yours. They will walk after you; they will pass by in chains. And they will bow down to you and plead with you: ‘Surely God {is} with you, and {there is} no other, only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Truly you {are} a God who hides yourself, God of Israel, Savior.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be ashamed and also disgraced, all of them together, they will walk in humiliation, crafters of idols.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Israel will be saved by Yahweh, a salvation of eternity; you will not be ashamed and you will not be humiliated to eternity evermore.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thus says Yahweh, who created the heavens, he {is} God, creator of the earth and its maker; he established it; he created it, not {as} a void, to dwell {there} he formed it: “I {am} Yahweh, and there is no other.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have not spoken in private, in a dark place of the earth; I did not say to the seed of Jacob, ‘Seek me in vain!’ I {am} Yahweh, speaking righteousness, declaring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“Assemble yourselves and come! Gather together, refugees of the nations! They do not know, those who carry their wooden idols and pray to a god not saving.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Declare and approach, even consult together! Who has announced this from previous times? From then, declared it? {Was it} not I, Yahweh? For there is no other God except me, a just God and a Savior; there is none besides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“Turn to me and be saved, all the ends of the earth, for I {am} God, and there is no other.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By myself I swear; righteousness goes out from my mouth, a word and it does not turn back: ‘For to me every knee will bend, every tongue will swear.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in Yahweh’—they will say of me— ‘salvation and strength!’” To him they will come and be ashamed, all who raged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Yahweh they will be justified, and they will take pride in him, all the seed of Israel.</w:t>
      </w:r>
      <w:r>
        <w:rPr>
          <w:lang w:val="en_US" w:bidi="en_US"/>
        </w:rPr>
      </w:r>
      <w:r>
        <w:rPr>
          <w:lang w:val="en_US" w:bidi="en_US"/>
        </w:rPr>
      </w:r>
    </w:p>
    <w:p>
      <w:pPr/>
      <w:r>
        <w:rPr>
          <w:lang w:val="en_US" w:bidi="en_US"/>
        </w:rPr>
      </w:r>
    </w:p>
    <w:p>
      <w:pPr>
        <w:pStyle w:val="Heading2"/>
      </w:pPr>
      <w:r>
        <w:rPr>
          <w:lang w:val="en_US" w:bidi="en_US"/>
        </w:rPr>
        <w:t>Isaiah 46:1</w:t>
      </w:r>
      <w:r>
        <w:rPr>
          <w:lang w:val="en_US" w:bidi="en_US"/>
        </w:rPr>
      </w:r>
    </w:p>
    <w:p>
      <w:pPr/>
      <w:r>
        <w:rPr>
          <w:lang w:val="en_US" w:bidi="en_US"/>
        </w:rPr>
      </w:r>
      <w:r>
        <w:rPr>
          <w:vertAlign w:val="superscript"/>
          <w:lang w:val="en_US" w:bidi="en_US"/>
        </w:rPr>
        <w:t>1</w:t>
      </w:r>
      <w:r>
        <w:rPr>
          <w:lang w:val="en_US" w:bidi="en_US"/>
        </w:rPr>
        <w:t xml:space="preserve"> Bel bows down, Nebo stoops; their images you carried become for animals and for beasts a heavy burden to exhaustion.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Together they bend low, kneel down; they are not able to rescue the load, and their souls have gone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to me, house of Jacob, and all the remnant of the house of Israel, heavy-laden from birth, burdened from the womb.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until old age I {am} he, and until gray hair I carry {you}. I made you and I shall bear {you}, and I shall carry {you} and I shall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whom will you liken me, that I am equal with, and compare me, that I resemble?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pour out gold from the bag and silver on the scale weigh, hire a goldsmith that he make it a god; they worship it, even bow down.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lift it on a shoulder and carry it, and they set it {in} its place, and it stands in its spot, does not depart. One may even cry out to it, but it does not answer from his trouble it does not save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“Recall these and be firm; rebels, take {it} to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Recall the former things from ancient times, for I {am} God, and there is no other; God, and none {is} like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announcing from the beginning, the end, and beforehand what has not happened, saying, ‘My plan will happen, and all my desire I shall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Calling a hawk from the east, from a distant land, the man of my counsel. Yes, I have spoken; indeed, I shall accomplish it. I have purposed; I shall also do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Listen to me, bull-hearted, far from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bringing my righteousness near; {it is} not far away, and my salvation does not loiter; and I shall give salvation to Zion to Israel my splendor.</w:t>
      </w:r>
      <w:r>
        <w:rPr>
          <w:lang w:val="en_US" w:bidi="en_US"/>
        </w:rPr>
      </w:r>
      <w:r>
        <w:rPr>
          <w:lang w:val="en_US" w:bidi="en_US"/>
        </w:rPr>
      </w:r>
    </w:p>
    <w:p>
      <w:pPr/>
      <w:r>
        <w:rPr>
          <w:lang w:val="en_US" w:bidi="en_US"/>
        </w:rPr>
      </w:r>
    </w:p>
    <w:p>
      <w:pPr>
        <w:pStyle w:val="Heading2"/>
      </w:pPr>
      <w:r>
        <w:rPr>
          <w:lang w:val="en_US" w:bidi="en_US"/>
        </w:rPr>
        <w:t>Isaiah 47:1</w:t>
      </w:r>
      <w:r>
        <w:rPr>
          <w:lang w:val="en_US" w:bidi="en_US"/>
        </w:rPr>
      </w:r>
    </w:p>
    <w:p>
      <w:pPr/>
      <w:r>
        <w:rPr>
          <w:lang w:val="en_US" w:bidi="en_US"/>
        </w:rPr>
      </w:r>
      <w:r>
        <w:rPr>
          <w:vertAlign w:val="superscript"/>
          <w:lang w:val="en_US" w:bidi="en_US"/>
        </w:rPr>
        <w:t>1</w:t>
      </w:r>
      <w:r>
        <w:rPr>
          <w:lang w:val="en_US" w:bidi="en_US"/>
        </w:rPr>
        <w:t xml:space="preserve"> “Come down and sit in the dust, virgin daughter of Babylon; sit on the ground without a throne, daughter of the Chaldeans, for no longer will they call you dainty and delicate.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the millstone and grind flour; remove your veil, strip off {your} train. Uncover {your} legs, cross the streams.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nakedness will be uncovered; yes, your shame will be seen: I shall take vengeance and not spare a 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Our Redeemer, Yahweh of hosts {is} his name,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“Sit silently and go into darkness, daughter of the Chaldeans; for you will no longer be called mistress of kingdoms.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was angry with my people; I defiled my inheritance and gave them into your hand. You showed them no mercy; on the old you weighed down your great yoke.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 said, “I shall forever be mistress.” Yet you did not take these to your heart, did not remember its end.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now, hear this, overindulged, who dwell in confidence, who say in your heart, ‘{It is} I, and none else; I will not sit as a widow, and I will not know bereavement.’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these two {things} will come to you {in a} moment, in one day: bereavement and widowhood. As their fullness they will come on you despite the abundance of your sorceries, despite the great power of your spells.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trusted in your wickedness; you said, ‘No one sees me;’ your wisdom and your knowledge, this led you astray, but you say in your heart, ‘{It is} I and none else.’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disaster will come on you; you will not know its dawn. And ruin will fall on you; you will not be able to avert it. And desolation will come on you suddenly, you not knowing.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“Stay, please, with your spells and with the abundance of your sorceries for which you have striven from your youth, perhaps you will be successful, perhaps you will terrify.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are tired out with the abundance of your counsel; please, let them stand up and save you, those charters of the heavens, those seers of the stars, declaring by month what {is} to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they will become like stubble; the fire will burn them up. They will not rescue their souls from the hand of the flame. There are no coals to warm them {or} light to sit by!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they have become for you, with whom you labored, your merchants from your youth, {each} man wandering in his direction; there is no rescuer.”</w:t>
      </w:r>
      <w:r>
        <w:rPr>
          <w:lang w:val="en_US" w:bidi="en_US"/>
        </w:rPr>
      </w:r>
      <w:r>
        <w:rPr>
          <w:lang w:val="en_US" w:bidi="en_US"/>
        </w:rPr>
      </w:r>
    </w:p>
    <w:p>
      <w:pPr/>
      <w:r>
        <w:rPr>
          <w:lang w:val="en_US" w:bidi="en_US"/>
        </w:rPr>
      </w:r>
    </w:p>
    <w:p>
      <w:pPr>
        <w:pStyle w:val="Heading2"/>
      </w:pPr>
      <w:r>
        <w:rPr>
          <w:lang w:val="en_US" w:bidi="en_US"/>
        </w:rPr>
        <w:t>Isaiah 48:1</w:t>
      </w:r>
      <w:r>
        <w:rPr>
          <w:lang w:val="en_US" w:bidi="en_US"/>
        </w:rPr>
      </w:r>
    </w:p>
    <w:p>
      <w:pPr/>
      <w:r>
        <w:rPr>
          <w:lang w:val="en_US" w:bidi="en_US"/>
        </w:rPr>
      </w:r>
      <w:r>
        <w:rPr>
          <w:vertAlign w:val="superscript"/>
          <w:lang w:val="en_US" w:bidi="en_US"/>
        </w:rPr>
        <w:t>1</w:t>
      </w:r>
      <w:r>
        <w:rPr>
          <w:lang w:val="en_US" w:bidi="en_US"/>
        </w:rPr>
        <w:t xml:space="preserve"> “Hear this, house of Jacob, who are called by the name Israel, and have come from the sperm of Judah; who swear by the name of Yahweh and profess the God of Israel, {but} not sincerely and not righteously.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from the holy city they have been called, and in the God of Israel they have leaned. Yahweh of hosts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first things of old I have declared; and from my mouth they came out, and I made them known; instantly I did {them}, and they came to pass.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I knew that you {were} hard and your neck muscles iron and your forehead bronze,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I declared to you beforehand; before they happened I informed you lest you say, ‘My idol has done them,’ or ‘My carved figure and my cast figure have ordained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heard! Look {at} its whole; and you, will you not declare?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they were created, and not of old and before the face of today, and you have not heard, lest you should say, ‘Behold, I knew!’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not even heard, you did not even know; from ancient days your ear was not even open, For I knew you have been very deceitful, and you were called a rebel from the womb.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sake of my name I shall lengthen my nose and {for} my praise I shall hold back for you, to not cut you off.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I refined you, but not as silver; I have purified you in the furnace of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my sake, for my sake I shall act; for how could {I} be profaned? And my glory I shall not give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“Listen to me, Jacob, and Israel, whom I called: I {am} he, the first, I also {am} the last.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my hand founded the earth, and my right hand spread out the heavens; I call to them; they stand up together.”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Assemble, all of you, and listen! Who among them has announced these {things}? Yahweh loves him, he will accomplish his desire against Babylon and his arm {against}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I have spoken, yes, I have summoned him, I have brought him, and his way will succeed.”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Draw near to me, hear this: “From the beginning I have not spoken in secret; from the time of its happening, there I {am}.” And now the Lord Yahweh has sent me and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Thus says Yahweh, your Redeemer, the Holy One of Israel, “I {am} Yahweh your God, who teaches you to succeed, leads you by the way you should go.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only you had listened closely to my commandments! Then your peace would have been like a river, and your salvation like the waves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your seed would have been as the sand, and the offspring of your womb as its grains; their name would not have been cut off and would not have been blotted out from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 out from Babylon! Flee from the Chaldeans! With the sound of glad song announce it! Make this known, bring it to the end of the earth! Say, “Yahweh has redeemed his servant Jacob.”</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did not thirst {when} he led them through the desolate places; he made the water flow out of the rock for them; and he split open the rock, and the waters gushed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is} no peace for the wicked,”—says Yahweh.</w:t>
      </w:r>
      <w:r>
        <w:rPr>
          <w:lang w:val="en_US" w:bidi="en_US"/>
        </w:rPr>
      </w:r>
      <w:r>
        <w:rPr>
          <w:lang w:val="en_US" w:bidi="en_US"/>
        </w:rPr>
      </w:r>
    </w:p>
    <w:p>
      <w:pPr/>
      <w:r>
        <w:rPr>
          <w:lang w:val="en_US" w:bidi="en_US"/>
        </w:rPr>
      </w:r>
    </w:p>
    <w:p>
      <w:pPr>
        <w:pStyle w:val="Heading2"/>
      </w:pPr>
      <w:r>
        <w:rPr>
          <w:lang w:val="en_US" w:bidi="en_US"/>
        </w:rPr>
        <w:t>Isaiah 49:1</w:t>
      </w:r>
      <w:r>
        <w:rPr>
          <w:lang w:val="en_US" w:bidi="en_US"/>
        </w:rPr>
      </w:r>
    </w:p>
    <w:p>
      <w:pPr/>
      <w:r>
        <w:rPr>
          <w:lang w:val="en_US" w:bidi="en_US"/>
        </w:rPr>
      </w:r>
      <w:r>
        <w:rPr>
          <w:vertAlign w:val="superscript"/>
          <w:lang w:val="en_US" w:bidi="en_US"/>
        </w:rPr>
        <w:t>1</w:t>
      </w:r>
      <w:r>
        <w:rPr>
          <w:lang w:val="en_US" w:bidi="en_US"/>
        </w:rPr>
        <w:t xml:space="preserve"> Listen to me, coastlands, and listen closely, distant peoples. Yahweh has called me from the womb, from the belly of my mother he invoked my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has made my mouth like a sharp sword; in the shadow of his hand he hid me, and he has made me into a polished arrow; in his quiver he has concealed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said to me, “You {are} my servant, Israel, in whom I glory.”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said, “I have labored in vain, for emptiness and for {mere} breath I have spent my energy, yet my justice {is} with Yahweh, and my wages with my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now Yahweh has spoken, who formed me from the womb as his servant, to restore Jacob to himself and gather Israel to him, and I am honored in the eyes of Yahweh, and my God has become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says, “Too insignificant a thing for you to be my servant to raise up the tribes of Jacob, and to bring back the protected of Israel. And I will make you a light of the nations, to be my salvation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says Yahweh, the Redeemer of Israel, its Holy One, to the one whose life is despised, hated {by} the nations, a slave of rulers, “Kings will see and arise, princes, and bow down, for the sake of Yahweh who {is} faithful, the Holy One of Israel, for he has chosen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Thus says Yahweh, “At the time of favor I shall answer you, and in a day of salvation I shall help you and protect you and give you as a covenant of the people, to rebuild the land, to apportion the desolate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saying to the prisoners, ‘Come out!’ to those in darkness, ‘Show yourselves!’ “Along the roads they will graze, and on all the bare slopes {will be} their pasture.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not be hungry and they will not be thirsty; and the heat or sun will not beat on them, for he who has mercy on them will lead them and to springs of water he will guide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will make all my mountains into a road, and make my highways level.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these will come from far away, and behold, some from the north and the west; and some from the land of Sinim.”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Shout for joy, heavens, and be joyful, earth, and break {into} singing, mountains! For Yahweh comforts his people, and he will have compassion on his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Zion said, “Yahweh has forsaken me, and the Lord has forgotten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“Can a woman forget her baby {or} have no compassion on the son of her womb? Even she may forget these, but I will not forget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have inscribed you on my palms; your walls {are} before me always.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children are hurrying, those who destroyed you and ravaged you are going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Lift up your eyes around and see, they are all gathering, coming to you. {As} I live”—the declaration of Yahweh— “for all of them like jewelry you will wear, and you will put them on like a bride.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your ruins and desolate places, and your lands of devastation, surely now you will be too cramped for the inhabitants, and your devourers will be far away.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Yet they will say in your ears, the sons of your bereavement, ‘The place {is too} cramped for us, make room for us, so we may live {here}.’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you will say in your heart, ‘Who has borne these for me? When I was bereaved and barren, exiled and cast aside. And who has raised these? Behold, I was left alone; where did these come from?’”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says Lord Yahweh: “Behold, I shall raise my hand to the nations and to the peoples lift up my banner. And they will bring your sons in {their} laps, and they will carry your daughters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kings will be your foster fathers and their queens your nursemaids; face {to} the earth they will bow down to you and the dust of your feet they will lick; and you will know that I {am} Yahweh; those who wait for me will not be put to shame.”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Can the spoils be taken from the warrior, or can captives be rescued {from} the fierce?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thus says Yahweh, “Even the captives of a warrior will be taken, and spoils of a tyrant will be rescued, and I shall contend with your contender, and your sons I shall save.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 shall feed your oppressors their flesh; and as wine, on their blood they will get drunk. Then all flesh will know that I, Yahweh, {am} your Savior and your Redeemer, the Mighty One of Jacob.”</w:t>
      </w:r>
      <w:r>
        <w:rPr>
          <w:lang w:val="en_US" w:bidi="en_US"/>
        </w:rPr>
      </w:r>
      <w:r>
        <w:rPr>
          <w:lang w:val="en_US" w:bidi="en_US"/>
        </w:rPr>
      </w:r>
    </w:p>
    <w:p>
      <w:pPr/>
      <w:r>
        <w:rPr>
          <w:lang w:val="en_US" w:bidi="en_US"/>
        </w:rPr>
      </w:r>
    </w:p>
    <w:p>
      <w:pPr>
        <w:pStyle w:val="Heading2"/>
      </w:pPr>
      <w:r>
        <w:rPr>
          <w:lang w:val="en_US" w:bidi="en_US"/>
        </w:rPr>
        <w:t>Isaiah 50:1</w:t>
      </w:r>
      <w:r>
        <w:rPr>
          <w:lang w:val="en_US" w:bidi="en_US"/>
        </w:rPr>
      </w:r>
    </w:p>
    <w:p>
      <w:pPr/>
      <w:r>
        <w:rPr>
          <w:lang w:val="en_US" w:bidi="en_US"/>
        </w:rPr>
      </w:r>
      <w:r>
        <w:rPr>
          <w:vertAlign w:val="superscript"/>
          <w:lang w:val="en_US" w:bidi="en_US"/>
        </w:rPr>
        <w:t>1</w:t>
      </w:r>
      <w:r>
        <w:rPr>
          <w:lang w:val="en_US" w:bidi="en_US"/>
        </w:rPr>
        <w:t xml:space="preserve"> Thus says Yahweh, “Where is the divorce certificate of your mother, whom I have sent away? And, to {which} of my creditors did I sell you? Behold, you were sold because of your sins, and because of your rebellion, your mother was sent away.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did I come when there was no one, call, when no one answered? Was my hand too short to ransom? And was no power in me to rescue? Behold, at my rebuke I dry up the sea; I make the rivers a wilderness; their fish stink where there is no water and die on thirsty ground.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clothe the sky {with} darkness, and I lay sackcloth as its cover.”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Yahweh has given me a learned tongue, knowing to give a word to the weary; he wakes {me} morning by morning; he awakens my ear to hear like the disciples.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has opened my ear, and I {was} not rebellious; I did not turn away backward.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gave my back to assaulters, and my cheeks to those who pluck my face; I did not hide myself from disgrace and spitting.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Lord Yahweh will help me; therefore I am not disgraced; therefore I set my face like flint, for I know that I will not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justifier is close. Who will contend with me? Let us stand {against} one another! Who {is} the adversary of my case? Let him come near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Lord Yahweh will help me. Who {is} he who condemns me? Behold, all of them will wear out like a garment; the moth will devour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among you fears Yahweh, obeying the voice of his servant, who has walked in darkness and there is no light for him? Let him trust in the name of Yahweh and lean on his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of you kindlers of fire, who gird on torches: walk in the light of your fire and in the flames of your kindling. This is from my hand for you: in anguish you will lie down.</w:t>
      </w:r>
      <w:r>
        <w:rPr>
          <w:lang w:val="en_US" w:bidi="en_US"/>
        </w:rPr>
      </w:r>
      <w:r>
        <w:rPr>
          <w:lang w:val="en_US" w:bidi="en_US"/>
        </w:rPr>
      </w:r>
    </w:p>
    <w:p>
      <w:pPr/>
      <w:r>
        <w:rPr>
          <w:lang w:val="en_US" w:bidi="en_US"/>
        </w:rPr>
      </w:r>
    </w:p>
    <w:p>
      <w:pPr>
        <w:pStyle w:val="Heading2"/>
      </w:pPr>
      <w:r>
        <w:rPr>
          <w:lang w:val="en_US" w:bidi="en_US"/>
        </w:rPr>
        <w:t>Isaiah 51:1</w:t>
      </w:r>
      <w:r>
        <w:rPr>
          <w:lang w:val="en_US" w:bidi="en_US"/>
        </w:rPr>
      </w:r>
    </w:p>
    <w:p>
      <w:pPr/>
      <w:r>
        <w:rPr>
          <w:lang w:val="en_US" w:bidi="en_US"/>
        </w:rPr>
      </w:r>
      <w:r>
        <w:rPr>
          <w:vertAlign w:val="superscript"/>
          <w:lang w:val="en_US" w:bidi="en_US"/>
        </w:rPr>
        <w:t>1</w:t>
      </w:r>
      <w:r>
        <w:rPr>
          <w:lang w:val="en_US" w:bidi="en_US"/>
        </w:rPr>
        <w:t xml:space="preserve"> “Listen to me, pursuers of righteousness, seekers of Yahweh: Look to the rock {from which} you were chiseled and to the mouth of the cistern {from which} you were quarried.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Look to Abraham, your father, and to Sarah, who bore you; for I called him {as} one, and I blessed him and made him many.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Yahweh will comfort Zion; he will comfort all her desolate places and her wilderness make like Eden, and her desert plains like the garden of Yahweh; joy and gladness will be found in her, thanksgiving, and the sound of song.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“Listen closely to me, my people; and my nation, to me give ear! For from me law will go out, and my justice as a light of the nations I shall make in an instant.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righteousness is near; my salvation will go out, and my arm will judge the nations; for me the coastlands will wait, and my arm they will anticipate.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Lift up your eyes to the sky, and look to the earth beneath, for the heavens will vanish like smoke, and the earth will wear out like a garment, and its inhabitants will die like flies. But my salvation will be forever, and my righteousness will not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“Listen to me, those who know righteousness, people {with} my law in their heart: Do not fear the insults of men, and by their abuse do not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moth will devour them like a garment, and the worm will devour them like wool; but my righteousness will be forever, and my salvation to generation {after}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Awake, awake, put on strength, arm of Yahweh. Awake as in the days of old, the generations of ancient times. {Is} it not you who crushed Rahab, who pierced the sea monster?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{Was} it not you who dried up the sea, the waters of the great deep, who made the depths of the sea {into} a way {for} the redeemed to pass through?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ransomed of Yahweh will return and come to Zion with cries of joy and with gladness forever on their heads. Gladness and joy will overtake {them}; sorrow and mourning will flee.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I, {am} he who comforts you. Who {are} you that you are afraid of men—he will die— and of the sons of mankind, who are given up {as} grass?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you forget Yahweh your Maker, who stretched out the heavens and founded the earth. And you constantly fear, the whole day from the face of the wrath of the oppressor as he intends to destroy. But where {is} the wrath of the oppressor?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who crouches will hurry to be freed, and he will not die to the pit, and he will not lack his bread.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 {am} Yahweh your God, who stirs the sea and its waves roar, Yahweh of hosts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 have placed my words in your mouth, and in the shadow of my hand I have covered you, stretching out the heavens and founding the earth and saying to Zion, ‘You {are}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Awake, awake! Rise up, Jerusalem, who drank from the hand of Yahweh the cup of his wrath; you drank the goblet of staggering, you drained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no guide for her among all the sons she bore; and there is none to hold her hand among all the sons she raised.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two happened to you—who will grieve for you?— desolation and destruction, and the famine and the sword. {Who} will comfort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sons have fainted; they lie at the head of all the streets, like an antelope in a net, filled with the anger of Yahweh, the rebuke of your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now hear this, oppressed one and drunken one, but not with wine: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says your Lord Yahweh, and your God, contending {for} his people, “Behold, I have taken from your hand the cup of staggering, the goblet of my wrath. You will not continue to drink it again.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 will put it into the hand of your tormentors, who said to you, ‘Lie down, that we may walk over {you},’ and you made your back like the ground and like the street for walking over.”</w:t>
      </w:r>
      <w:r>
        <w:rPr>
          <w:lang w:val="en_US" w:bidi="en_US"/>
        </w:rPr>
      </w:r>
      <w:r>
        <w:rPr>
          <w:lang w:val="en_US" w:bidi="en_US"/>
        </w:rPr>
      </w:r>
    </w:p>
    <w:p>
      <w:pPr/>
      <w:r>
        <w:rPr>
          <w:lang w:val="en_US" w:bidi="en_US"/>
        </w:rPr>
      </w:r>
    </w:p>
    <w:p>
      <w:pPr>
        <w:pStyle w:val="Heading2"/>
      </w:pPr>
      <w:r>
        <w:rPr>
          <w:lang w:val="en_US" w:bidi="en_US"/>
        </w:rPr>
        <w:t>Isaiah 52:1</w:t>
      </w:r>
      <w:r>
        <w:rPr>
          <w:lang w:val="en_US" w:bidi="en_US"/>
        </w:rPr>
      </w:r>
    </w:p>
    <w:p>
      <w:pPr/>
      <w:r>
        <w:rPr>
          <w:lang w:val="en_US" w:bidi="en_US"/>
        </w:rPr>
      </w:r>
      <w:r>
        <w:rPr>
          <w:vertAlign w:val="superscript"/>
          <w:lang w:val="en_US" w:bidi="en_US"/>
        </w:rPr>
        <w:t>1</w:t>
      </w:r>
      <w:r>
        <w:rPr>
          <w:lang w:val="en_US" w:bidi="en_US"/>
        </w:rPr>
        <w:t xml:space="preserve"> Awake, awake, put on your strength, Zion! Put on your beautiful garments, Jerusalem, holy city; for no more will the uncircumcised or the unclean enter you again.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Shake yourself from the dust; arise, sit, Jerusalem; Loose the chains {on} your neck, captive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thus says Yahweh, “You were sold for nothing, and you will be redeemed without money.”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thus says the Lord Yahweh, “In the beginning my people went down {to} Egypt to live there, and Assyria has oppressed him for no {cause}.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now, what {do} I have here”—the declaration of Yahweh— “for my people are taken for nothing? His rulers mock him” —the declaration of Yahweh— and my name {is} blasphemed continually all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my people will know my name, therefore, on that day for I {am} he, the one who speaks, ‘Here {am} 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beautiful on the mountains the feet of the bearer of good news, announcing peace, heralding good things, announcing salvation, saying to Zion, “Your God reigns!”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Listen, your watchmen raise {their} voices, together they shout for joy, for eye after eye will see the return of Yahweh {to} Zion.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Break out {into} joyful singing together, ruins of Jerusalem, for Yahweh has comforted his people, he has redeemed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has bared his holy arm before the eyes of all the nations, and all the ends of the earth will see the salvation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Turn aside, turn aside, go out from there! Do not touch the unclean! Go out from her midst; keep clean, bearers of the vessels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will not go out in a rush, and in flight you will not go, for Yahweh will go before your faces, and your rearguard {will be}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my servant will act wisely; he will be high and lifted up and greatly exalted.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many were horrified at you— so disfigured beyond {any} man {was} his appearance, and his form beyond {any} sons of man,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he will sprinkle many nations. Kings will shut their mouths because of him. For what they had not been told, they will see, and what they had not heard, they will understand.</w:t>
      </w:r>
      <w:r>
        <w:rPr>
          <w:lang w:val="en_US" w:bidi="en_US"/>
        </w:rPr>
      </w:r>
      <w:r>
        <w:rPr>
          <w:lang w:val="en_US" w:bidi="en_US"/>
        </w:rPr>
      </w:r>
    </w:p>
    <w:p>
      <w:pPr/>
      <w:r>
        <w:rPr>
          <w:lang w:val="en_US" w:bidi="en_US"/>
        </w:rPr>
      </w:r>
    </w:p>
    <w:p>
      <w:pPr>
        <w:pStyle w:val="Heading2"/>
      </w:pPr>
      <w:r>
        <w:rPr>
          <w:lang w:val="en_US" w:bidi="en_US"/>
        </w:rPr>
        <w:t>Isaiah 53:1</w:t>
      </w:r>
      <w:r>
        <w:rPr>
          <w:lang w:val="en_US" w:bidi="en_US"/>
        </w:rPr>
      </w:r>
    </w:p>
    <w:p>
      <w:pPr/>
      <w:r>
        <w:rPr>
          <w:lang w:val="en_US" w:bidi="en_US"/>
        </w:rPr>
      </w:r>
      <w:r>
        <w:rPr>
          <w:vertAlign w:val="superscript"/>
          <w:lang w:val="en_US" w:bidi="en_US"/>
        </w:rPr>
        <w:t>1</w:t>
      </w:r>
      <w:r>
        <w:rPr>
          <w:lang w:val="en_US" w:bidi="en_US"/>
        </w:rPr>
        <w:t xml:space="preserve"> Who has believed our report, and to whom has the arm of Yahweh been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arose like a shoot before his face, and like a root from parched earth; he had no features and no splendor; and we saw in him nothing of appearance to attract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despised and rejected of men; a man of sorrows, and acquainted {with} illness, and like one from whom men hide their faces, despised, and we considered him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has borne our sicknesses and carried our sorrows; yet we considered him afflicted, stricken of God and humiliated.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was pierced for our rebellion, crushed for our sins, The punishment {for} our peace {was} on him, and by his wounds we are healed.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all, like sheep, have gone astray, each turned to his own way, and Yahweh has placed on him the iniquity of us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was oppressed, and he was tormented, and he did not open his mouth; like a lamb led to the slaughter, and like a sheep silent before the faces of its shearers, so he did not open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coercion and by judgment he was taken away, and who of his generation was concerned? But he was cut off from the land of the living for the offenses of my people, an affliction for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placed his grave {with} the criminals, and with a rich man in his death, although he had done no violence, and deceit {was} not in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Yahweh was pleased to bruise him, put {him} to grief. If he makes his life an offering for sin, he will see {his} seed, prolong {his} days, and the purpose of Yahweh will succeed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From the trouble of his life, he will see {light}, and he will bear their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shall give him a portion among the multitude, and {with} the many he will divide the spoils, because he exposed his life to death and {with} the transgressors was numbered. For he bore the sin of many and for the transgressors made intercession.</w:t>
      </w:r>
      <w:r>
        <w:rPr>
          <w:lang w:val="en_US" w:bidi="en_US"/>
        </w:rPr>
      </w:r>
      <w:r>
        <w:rPr>
          <w:lang w:val="en_US" w:bidi="en_US"/>
        </w:rPr>
      </w:r>
    </w:p>
    <w:p>
      <w:pPr/>
      <w:r>
        <w:rPr>
          <w:lang w:val="en_US" w:bidi="en_US"/>
        </w:rPr>
      </w:r>
    </w:p>
    <w:p>
      <w:pPr>
        <w:pStyle w:val="Heading2"/>
      </w:pPr>
      <w:r>
        <w:rPr>
          <w:lang w:val="en_US" w:bidi="en_US"/>
        </w:rPr>
        <w:t>Isaiah 54:1</w:t>
      </w:r>
      <w:r>
        <w:rPr>
          <w:lang w:val="en_US" w:bidi="en_US"/>
        </w:rPr>
      </w:r>
    </w:p>
    <w:p>
      <w:pPr/>
      <w:r>
        <w:rPr>
          <w:lang w:val="en_US" w:bidi="en_US"/>
        </w:rPr>
      </w:r>
      <w:r>
        <w:rPr>
          <w:vertAlign w:val="superscript"/>
          <w:lang w:val="en_US" w:bidi="en_US"/>
        </w:rPr>
        <w:t>1</w:t>
      </w:r>
      <w:r>
        <w:rPr>
          <w:lang w:val="en_US" w:bidi="en_US"/>
        </w:rPr>
        <w:t xml:space="preserve"> “Sing for joy, barren woman who has not given birth; break {into} joyful song and rejoice, who has not been in labor. For the children of the desolate one {are} more than the children of the married woman,”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“Broaden the place for your tent and spread out the tent-curtains of your dwelling, without restraint; lengthen your ropes, and strengthen your stakes.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will spread out to the right hand and to the left, and your seed will conquer nations and settle desolate cities.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not fear, for you will not be ashamed, and you will not be discouraged, for you will not be disgraced; for you will forget the shame of your youth and the disgrace of your abandonment you will remember no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your Maker {is} your husband; Yahweh of hosts {is} his name. And the Holy One of Israel {is} your Redeemer; he is called the God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as a wife abandoned and grieved {in} spirit Yahweh has called you back, and a wife of youth that is rejected,”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 short time I abandoned you, but with great compassion I shall gather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a flood of anger I hid my face from you momentarily; but with everlasting covenant faithfulness I will have mercy on you— says your Redeemer,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{is like} the waters of Noah to me: as I swore {to keep} the waters of Noah from passing over the earth again, so have I sworn from being angry with you or rebuking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Though the mountains may fall and the hills be shaken, yet my covenant faithfulness will not turn away from you, and my covenant of peace will not be shaken,”— says Yahweh, who has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“Afflicted one, storm-driven, without comfort: behold, I will set your pavement in turquoise, and lay your foundations with sapphires.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 will make your ramparts rubies and your gates from stones of beryl, and all your walls from precious stones.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all your sons {will be} disciples of Yahweh, and great the peace of your sons.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righteousness you will be established, keep far from oppression that you will not fear; and from terror that it will not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no attacker will attack besides from me; he who attacks you will fall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have created the craftsman, who blows the burning coals and produces weapons as his work, and {it is} I who created the destroyer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weapons formed against you will not succeed, and all the tongues rising against you for judgment, you will prove guilty. This {is} the inheritance of the servants of Yahweh, and their vindication from me”—the declaration of Yahweh.</w:t>
      </w:r>
      <w:r>
        <w:rPr>
          <w:lang w:val="en_US" w:bidi="en_US"/>
        </w:rPr>
      </w:r>
      <w:r>
        <w:rPr>
          <w:lang w:val="en_US" w:bidi="en_US"/>
        </w:rPr>
      </w:r>
    </w:p>
    <w:p>
      <w:pPr/>
      <w:r>
        <w:rPr>
          <w:lang w:val="en_US" w:bidi="en_US"/>
        </w:rPr>
      </w:r>
    </w:p>
    <w:p>
      <w:pPr>
        <w:pStyle w:val="Heading2"/>
      </w:pPr>
      <w:r>
        <w:rPr>
          <w:lang w:val="en_US" w:bidi="en_US"/>
        </w:rPr>
        <w:t>Isaiah 55:1</w:t>
      </w:r>
      <w:r>
        <w:rPr>
          <w:lang w:val="en_US" w:bidi="en_US"/>
        </w:rPr>
      </w:r>
    </w:p>
    <w:p>
      <w:pPr/>
      <w:r>
        <w:rPr>
          <w:lang w:val="en_US" w:bidi="en_US"/>
        </w:rPr>
      </w:r>
      <w:r>
        <w:rPr>
          <w:vertAlign w:val="superscript"/>
          <w:lang w:val="en_US" w:bidi="en_US"/>
        </w:rPr>
        <w:t>1</w:t>
      </w:r>
      <w:r>
        <w:rPr>
          <w:lang w:val="en_US" w:bidi="en_US"/>
        </w:rPr>
        <w:t xml:space="preserve"> “Oh, all who are thirsty, come to the water, and who have no money, come, buy, and eat! And come, buy without money and without cost, wine and milk.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do you weigh out silver for {what is} not bread, and your labor for {what} does not satisfy? Listen carefully to me and eat {what is} good, and delight your spirits in fatness.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Turn your ears and come to me! Listen, that your spirit may live! And I will make an everlasting covenant with you, the faithful covenant loyalty {shown to} David.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have placed him {as} a witness to the nations, a leader and commander to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you will call a nation you did not know; and a nation {that} did not know you will run to you because of Yahweh your God, and the Holy One of Israel, for he made you glorious.”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Seek Yahweh while he may be found; call on him while he is near.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 wicked leave his path, and the man of sin his thoughts. And let him return to Yahweh, and he will show compassion to him, and to our God, who will abundantly forgive.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my thoughts {are} not your thoughts, and your ways {are} not my ways”—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{as} the heavens are higher than the earth, so are my ways higher than your ways, and my thoughts than your thoughts.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as the rain and snow come down from heaven and do not return there but saturate the earth and make it produce and sprout and give seed to the sower and bread to the eater,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my word will be that goes out from my mouth: It will not return to me empty, but it will do what I desire, and it will achieve that for which I have sent.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joyfully you will go out and peacefully be led; the mountains and the hills will break out {in} joyful shouts before your faces, and all the trees of the fields will clap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Instead of the thornbushes, the cypress will grow; and instead of the brier, the myrtle tree will grow, and it will be for Yahweh, for his name, as an everlasting sign {that} will not be cut off.”</w:t>
      </w:r>
      <w:r>
        <w:rPr>
          <w:lang w:val="en_US" w:bidi="en_US"/>
        </w:rPr>
      </w:r>
      <w:r>
        <w:rPr>
          <w:lang w:val="en_US" w:bidi="en_US"/>
        </w:rPr>
      </w:r>
    </w:p>
    <w:p>
      <w:pPr/>
      <w:r>
        <w:rPr>
          <w:lang w:val="en_US" w:bidi="en_US"/>
        </w:rPr>
      </w:r>
    </w:p>
    <w:p>
      <w:pPr>
        <w:pStyle w:val="Heading2"/>
      </w:pPr>
      <w:r>
        <w:rPr>
          <w:lang w:val="en_US" w:bidi="en_US"/>
        </w:rPr>
        <w:t>Isaiah 56:1</w:t>
      </w:r>
      <w:r>
        <w:rPr>
          <w:lang w:val="en_US" w:bidi="en_US"/>
        </w:rPr>
      </w:r>
    </w:p>
    <w:p>
      <w:pPr/>
      <w:r>
        <w:rPr>
          <w:lang w:val="en_US" w:bidi="en_US"/>
        </w:rPr>
      </w:r>
      <w:r>
        <w:rPr>
          <w:vertAlign w:val="superscript"/>
          <w:lang w:val="en_US" w:bidi="en_US"/>
        </w:rPr>
        <w:t>1</w:t>
      </w:r>
      <w:r>
        <w:rPr>
          <w:lang w:val="en_US" w:bidi="en_US"/>
        </w:rPr>
        <w:t xml:space="preserve"> Thus says Yahweh, “Keep justice and do righteousness; for my salvation {is} soon to come, and my righteousness to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{is} the man who does this, and the son of man who grasps it, keeping the Sabbath, not defiling it, and keeping his hand from doing any evil.”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let no son of a foreigner say, who joins with Yahweh, saying, “Yahweh will certainly exclude me from his people.” and let not the eunuch say, “Behold, I {am} a dry tree.”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thus says Yahweh: “To the eunuchs who observe my Sabbaths and choose what pleases me, and hold fast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to them I will set up in my house and within my walls a monument and a name better than sons and daughters; an everlasting name I shall give him that will never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sons of foreigners who join with Yahweh to serve him, and who love the name of Yahweh, to be his servants, all who keep the Sabbath, not defiling it, and who hold fast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them I shall bring to my holy mountain and make them joyful in my house of prayer; their burnt offerings and their sacrifices {will be} welcome on my altar. For my house will be called a house of prayer for all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declaration of the Lord Yahweh, who gathers the outcasts of Israel— “I shall still gather {others} for him besides the gathered.”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wild beasts of the field, come to devour, all beasts in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watchmen {are} blind, all of them they do not understand. All of them {are} silent dogs, not able to bark. They dream lying down, lovers of sleep.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dogs {are} fierce {in} appetite; they do not know satiation; and they {are} shepherds not knowing discernment; all of them turned to their way, each for his gain, without exception.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“Come, let us take wine and imbibe strong drink. And tomorrow will be like this day, exceedingly much greater.”</w:t>
      </w:r>
      <w:r>
        <w:rPr>
          <w:lang w:val="en_US" w:bidi="en_US"/>
        </w:rPr>
      </w:r>
      <w:r>
        <w:rPr>
          <w:lang w:val="en_US" w:bidi="en_US"/>
        </w:rPr>
      </w:r>
    </w:p>
    <w:p>
      <w:pPr/>
      <w:r>
        <w:rPr>
          <w:lang w:val="en_US" w:bidi="en_US"/>
        </w:rPr>
      </w:r>
    </w:p>
    <w:p>
      <w:pPr>
        <w:pStyle w:val="Heading2"/>
      </w:pPr>
      <w:r>
        <w:rPr>
          <w:lang w:val="en_US" w:bidi="en_US"/>
        </w:rPr>
        <w:t>Isaiah 57:1</w:t>
      </w:r>
      <w:r>
        <w:rPr>
          <w:lang w:val="en_US" w:bidi="en_US"/>
        </w:rPr>
      </w:r>
    </w:p>
    <w:p>
      <w:pPr/>
      <w:r>
        <w:rPr>
          <w:lang w:val="en_US" w:bidi="en_US"/>
        </w:rPr>
      </w:r>
      <w:r>
        <w:rPr>
          <w:vertAlign w:val="superscript"/>
          <w:lang w:val="en_US" w:bidi="en_US"/>
        </w:rPr>
        <w:t>1</w:t>
      </w:r>
      <w:r>
        <w:rPr>
          <w:lang w:val="en_US" w:bidi="en_US"/>
        </w:rPr>
        <w:t xml:space="preserve"> The righteous perish, but no one takes {it} to heart, and the men of covenant faithfulness are gathered away, but no one understands that the righteous is gathered away from the face of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comes in peace; they rest in their beds who walks {in} his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come here, sons of the sorcerer, seed of the adulterer and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Whom are you mocking? Against whom are you opening wide the mouth {and} sticking out the tongue? {Are} you not children of rebellion, seed of deceit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go into heat among the oaks, under every green tree, slaughterers of children in valleys, under overhangs of rocks?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Among the smooth {things} of the valley {are} your portion, {It is} they which are your destiny. Even to them you pour out your drink offering raise up a grain offering. In these shall I relent?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a high and lofty mountain you set your bed. Even there you went up to offer sacrifice.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behind the door and the doorposts you set your symbols. For away from me you bared yourselves and went up, widened your bed. And you cut for yourself {a covenant} with them; you loved their beds; you saw a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you turned to Molech with oil, and you multiplied your perfumes. And you sent your ambassadors far away; and went down to Sheol.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were tired from your long journey, {but} you did not say, ‘{It is} hopeless.’ You found the life of your hand, therefore you did not weaken.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of whom do you worry and fear, that you lie and do not remember me, do not take {it} to heart? {Was} I not silent and for so long, that you do not fear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shall proclaim your righteousness, and your deeds, but they will not help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cry out, let your collection rescue you, but the wind will carry all of them away; a breath will take {them} away. Yet he who takes refuge in me will inherit the land and will take possession of my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will say, “Pile up, pile up! Clear a way! Remove the stumbling block from the path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thus says the One High and Lifted Up, who lives eternally, and holy {is} his name, “On high and holy I dwell and {with} the oppressed and humble of spirit, to revive the spirit of the humble, and to revive the heart of the oppressed.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not forever will I contend, and not eternally will I be angry, for the spirit before my face would faint, and the breath I myself have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of the sin of his gain, I was angry, and I struck him; I hid and was angry, but he went backward in the way of his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seen his ways and I shall heal him and lead him and give comfort to him and to his mourners.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Creator of the fruit of the lips, “Peace, peace, to the far off and to the near,” says Yahweh, “and I shall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wicked {are} like the tossing sea, which is not able to rest, and its waters churn up mire and mud.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is no peace,” says my God, “for the wicked.”</w:t>
      </w:r>
      <w:r>
        <w:rPr>
          <w:lang w:val="en_US" w:bidi="en_US"/>
        </w:rPr>
      </w:r>
      <w:r>
        <w:rPr>
          <w:lang w:val="en_US" w:bidi="en_US"/>
        </w:rPr>
      </w:r>
    </w:p>
    <w:p>
      <w:pPr/>
      <w:r>
        <w:rPr>
          <w:lang w:val="en_US" w:bidi="en_US"/>
        </w:rPr>
      </w:r>
    </w:p>
    <w:p>
      <w:pPr>
        <w:pStyle w:val="Heading2"/>
      </w:pPr>
      <w:r>
        <w:rPr>
          <w:lang w:val="en_US" w:bidi="en_US"/>
        </w:rPr>
        <w:t>Isaiah 58:1</w:t>
      </w:r>
      <w:r>
        <w:rPr>
          <w:lang w:val="en_US" w:bidi="en_US"/>
        </w:rPr>
      </w:r>
    </w:p>
    <w:p>
      <w:pPr/>
      <w:r>
        <w:rPr>
          <w:lang w:val="en_US" w:bidi="en_US"/>
        </w:rPr>
      </w:r>
      <w:r>
        <w:rPr>
          <w:vertAlign w:val="superscript"/>
          <w:lang w:val="en_US" w:bidi="en_US"/>
        </w:rPr>
        <w:t>1</w:t>
      </w:r>
      <w:r>
        <w:rPr>
          <w:lang w:val="en_US" w:bidi="en_US"/>
        </w:rPr>
        <w:t xml:space="preserve"> “Cry out from the throat; do not hold back; lift up your voice like a trumpet, and confront my people {with} their rebellion, and the house of Jacob {with}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Yet they seek me day {by} day and delight in the knowledge of my ways, like a nation that practiced righteousness and the ordinances of its God did not abandon. They ask me for judgments of righteousness; they take pleasure in the approach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have we fasted, and you do not see? We humbled ourselves, and you do not notice?’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you fast to quarrel and fight, and to hit with a fist of wickedness; you do not fast today to make your voice heard above.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{one} like this be the fast I choose? A day a man inflicts his soul, to bow down his head like a reed, and to spread sackcloth and ashes? Do you call this a fast, and a day of Yahweh’s pleasure?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 not this the fast I choose: to loosen wicked bonds, to undo the ropes of the yoke, and to set the crushed ones free, and to break every yoke?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 it} not to distribute your bread to the hungry and bring the homeless poor into your house?” When you see one naked, then clothe him, and your flesh do not ignore.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your light will break like the dawn and your healing quickly sprout up and your righteousness will go before your face. The glory of Yahweh will be your rearguard.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will call, and Yahweh will answer; cry out, and he will say, ‘Here I {am}.’ “If you take away from among you the yoke, the pointing finger, and the speech of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provide for the hungry your life and satisfy the appetite of the afflicted, then your light will rise in the darkness, and your darkness {will be} like the noonday.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will lead you continually and satisfy your appetite in the desert, and your bones he will strengthen, and will be like a watered garden, and like a spring of water, whose waters never fail.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{some} of you will rebuild the ancient ruins; you will raise up the foundations of generation upon generation, and you will be called The Repairer of the Wall, The Restorer of Streets to Live 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turn back your feet on the Sabbath, {from} doing your pleasure on my holy {day}, and call the Sabbath a delight, holy of Yahweh, honored, and honor it, {keeping} from doing your ways, finding your pleasure, and speaking speech,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 will delight in Yahweh, and I will make you ride on the heights of the earth; and I will feed you the inheritance of Jacob your father,” for the mouth of Yahweh has spoken.</w:t>
      </w:r>
      <w:r>
        <w:rPr>
          <w:lang w:val="en_US" w:bidi="en_US"/>
        </w:rPr>
      </w:r>
      <w:r>
        <w:rPr>
          <w:lang w:val="en_US" w:bidi="en_US"/>
        </w:rPr>
      </w:r>
    </w:p>
    <w:p>
      <w:pPr/>
      <w:r>
        <w:rPr>
          <w:lang w:val="en_US" w:bidi="en_US"/>
        </w:rPr>
      </w:r>
    </w:p>
    <w:p>
      <w:pPr>
        <w:pStyle w:val="Heading2"/>
      </w:pPr>
      <w:r>
        <w:rPr>
          <w:lang w:val="en_US" w:bidi="en_US"/>
        </w:rPr>
        <w:t>Isaiah 59:1</w:t>
      </w:r>
      <w:r>
        <w:rPr>
          <w:lang w:val="en_US" w:bidi="en_US"/>
        </w:rPr>
      </w:r>
    </w:p>
    <w:p>
      <w:pPr/>
      <w:r>
        <w:rPr>
          <w:lang w:val="en_US" w:bidi="en_US"/>
        </w:rPr>
      </w:r>
      <w:r>
        <w:rPr>
          <w:vertAlign w:val="superscript"/>
          <w:lang w:val="en_US" w:bidi="en_US"/>
        </w:rPr>
        <w:t>1</w:t>
      </w:r>
      <w:r>
        <w:rPr>
          <w:lang w:val="en_US" w:bidi="en_US"/>
        </w:rPr>
        <w:t xml:space="preserve"> Behold, the hand of Yahweh {is} not too short to save, and not his ear too dull to hear.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transgressions, however, have caused separation between you {and} between your God, and your sins have made him hide {his} face from you {so} he does not hear.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your hands are stained with blood and your fingers with sin. Your lips speak falsehood; your tongue murmurs evil.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None calls in righteousness, and none pleads his case in truth, trusting in emptiness and speaking vanity, conceiving trouble and birthing sin.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eggs of a poisonous snake they hatch, and the web of a spider they weave. Whoever eats of their eggs dies, and {when} one is crushed, an adder is hatched.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Their webs are not for garments, and they do not cover themselves with their works. Their works {are} works of sin, and deeds of violence {are}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feet run to evil, and they hasten to spill innocent blood. Their thoughts {are} thoughts of sin; violence and destruction {are} their roads.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way of peace they do not know, and there is no justice in their tracks. They distorted their paths; all who travel it do not know peace.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justice is far from us, and righteousness does not reach us. We wait for light, but behold, darkness; for brightness, {but} we walk in gloom.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grope the wall as the blind, and as though without eyes we grope. We stumble at noonday as in the twilight; among the strong as the dead.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growl like bears, all of us, and like doves, mourn sadly; we wait for justice, but {there is} none; for rescue, {but} it is far from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our many transgressions {are} before you, and our sins testify against us; for our transgressions {are} with us, and our iniquities we know: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rebelling, and denying Yahweh and turning away from after our God, speaking extortion and turning aside, conceiving and complaining from the heart words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justice is driven back, and righteousness stands far off; for truth stumbles in the plaza, and straightforwardness is not able to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it happens {that} truth is missing, and he who turns away from evil makes himself plunder. And Yahweh saw, and it was evil in his eyes that there was no justice.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saw that there was no man, and was amazed that there was no intercessor. So his arm brought salvation for him, and his righteousness was his support.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he put on righteousness as a breastplate and a helmet of salvation upon his head, and he clothed himself with garments of vengeance {for} clothing and wore zeal as a mantle.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all the deeds {will be} as all he repays, anger to his adversaries, recompense to his enemies, to the islands he will pay the reward.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will fear the name of Yahweh from the west, and his glory from the rising of the sun; for he will come as a rushing stream, driven by the breath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 redeemer will come to Zion and to those who turn {from} their rebellious deeds in Jacob”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{as for} me, this {is} my covenant with them,” says Yahweh. “My Spirit who {is} upon you, and my words which I have put in your mouth, will not leave your mouth, or the mouths of your seed, or the mouths of the seed of your seed,“ says Yahweh, “from now and to eternity.”</w:t>
      </w:r>
      <w:r>
        <w:rPr>
          <w:lang w:val="en_US" w:bidi="en_US"/>
        </w:rPr>
      </w:r>
      <w:r>
        <w:rPr>
          <w:lang w:val="en_US" w:bidi="en_US"/>
        </w:rPr>
      </w:r>
    </w:p>
    <w:p>
      <w:pPr/>
      <w:r>
        <w:rPr>
          <w:lang w:val="en_US" w:bidi="en_US"/>
        </w:rPr>
      </w:r>
    </w:p>
    <w:p>
      <w:pPr>
        <w:pStyle w:val="Heading2"/>
      </w:pPr>
      <w:r>
        <w:rPr>
          <w:lang w:val="en_US" w:bidi="en_US"/>
        </w:rPr>
        <w:t>Isaiah 60:1</w:t>
      </w:r>
      <w:r>
        <w:rPr>
          <w:lang w:val="en_US" w:bidi="en_US"/>
        </w:rPr>
      </w:r>
    </w:p>
    <w:p>
      <w:pPr/>
      <w:r>
        <w:rPr>
          <w:lang w:val="en_US" w:bidi="en_US"/>
        </w:rPr>
      </w:r>
      <w:r>
        <w:rPr>
          <w:vertAlign w:val="superscript"/>
          <w:lang w:val="en_US" w:bidi="en_US"/>
        </w:rPr>
        <w:t>1</w:t>
      </w:r>
      <w:r>
        <w:rPr>
          <w:lang w:val="en_US" w:bidi="en_US"/>
        </w:rPr>
        <w:t xml:space="preserve"> “Arise, shine, for your light has come, and the glory of Yahweh has risen on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behold, darkness will cover the earth, and gloom, the nations; yet Yahweh will arise over you, and his glory will be seen 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nations will come to your light, and kings to your rising brightness.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“Lift up your eyes around and see. They all gather to come to you: your sons will come from far, and your daughters supported on the side.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you will look and be radiant, and your heart will be in awe and broaden, because the abundance of the sea will fall upon you, the wealth of the nations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Caravans of camels will cover you, young camels of Midian and Ephah. All of them will come from Sheba; they will bring gold and frankincense, and will sing the praises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flocks of Kedar will be gathered to you, the rams of Nebaioth will serve you; they will ascend my altar with acceptance and I shall glorify my glorious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{are} these who fly like a cloud, and like doves to their coops?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coastlands wait for me, and the ships of Tarshish first, to bring your sons from afar, their silver and their gold with them, for the name of Yahweh your God, and for the Holy One of Israel, because he has given you glory.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sons of foreigners will rebuild your walls, and their kings will serve you. Though in my wrath I struck you, yet in my favor I shall have compassion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your gates will be open always; they will not be shut day or night, so the wealth of the nations may be brought to you, and their kings being 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nations and kingdoms that will not serve you will perish, and the nations will be completely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glory of Lebanon will come to you, the cypress, the fir, and the cedar altogether, to beautify the place of my sanctuary; and the place of my feet I shall glorify .</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will come to you to bow down, the sons of those who humbled you, and they will bow down at the soles of your feet, all who despised you, and they will call you The City of Yahweh, Zion of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“Instead of you being abandoned and hated, with no one passing through, I will make you a thing of pride forever, a joy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you will suckle the milk of the nations, and at the breast of kings you will nurse, and you will know that I, Yahweh, {am} your Savior and your Redeemer, the Mighty One of Jacob.</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Instead of bronze I shall bring gold, and instead of iron I shall bring silver, and instead of wood, bronze, and instead of stones, iron. And I shall appoint peace as your governors, and justice your rulers.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Violence will no longer be heard in your land, devastation or shattering within your borders; but you will call your walls Salvation, and your gates Praise.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sun will no longer be your light by day, and the brightness of the moon will not shine on you; but Yahweh will be your everlasting light, and your God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sun will no longer set, and your moon will not wane; for Yahweh will be your everlasting light, and the days of your mourning will be ended.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your people, all of them {will be} righteous; for eternity they will possess the land, the branch of my planting, the work of my hands, to show my glory.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little one will become a thousand, and the small one a strong nation; I, Yahweh, shall hasten it in its time.”</w:t>
      </w:r>
      <w:r>
        <w:rPr>
          <w:lang w:val="en_US" w:bidi="en_US"/>
        </w:rPr>
      </w:r>
      <w:r>
        <w:rPr>
          <w:lang w:val="en_US" w:bidi="en_US"/>
        </w:rPr>
      </w:r>
    </w:p>
    <w:p>
      <w:pPr/>
      <w:r>
        <w:rPr>
          <w:lang w:val="en_US" w:bidi="en_US"/>
        </w:rPr>
      </w:r>
    </w:p>
    <w:p>
      <w:pPr>
        <w:pStyle w:val="Heading2"/>
      </w:pPr>
      <w:r>
        <w:rPr>
          <w:lang w:val="en_US" w:bidi="en_US"/>
        </w:rPr>
        <w:t>Isaiah 61:1</w:t>
      </w:r>
      <w:r>
        <w:rPr>
          <w:lang w:val="en_US" w:bidi="en_US"/>
        </w:rPr>
      </w:r>
    </w:p>
    <w:p>
      <w:pPr/>
      <w:r>
        <w:rPr>
          <w:lang w:val="en_US" w:bidi="en_US"/>
        </w:rPr>
      </w:r>
      <w:r>
        <w:rPr>
          <w:vertAlign w:val="superscript"/>
          <w:lang w:val="en_US" w:bidi="en_US"/>
        </w:rPr>
        <w:t>1</w:t>
      </w:r>
      <w:r>
        <w:rPr>
          <w:lang w:val="en_US" w:bidi="en_US"/>
        </w:rPr>
        <w:t xml:space="preserve"> The Spirit of the Lord Yahweh {is} on me, because Yahweh has anointed me {to} proclaim good news to the afflicted. He has sent me to bind up the broken of heart, to call out freedom to the captives, and to the bound, liberation,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proclaim the year of Yahweh’s favor, and the day of vengeance of our God, and to comfort all who mourn,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grant mourners of Zion, giving them a headdress instead of ashes, oil of joy instead of mourning, a mantle of praise in place of a spirit of dullness, and to call them oaks of righteousness, the planting of Yahweh, to show his glory.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will build up the ancient ruins; they will restore the former desolations. and they will rebuild the cities of desolation, the ruins of generation upon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foreigners will stand and feed your flocks, and sons of foreigners {will be} your farmers and your vinedressers.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you will be called the priests of Yahweh; it will be said of you, ‘servants of our God.’ The wealth of the nations you will eat, and in their riches you will boast.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Instead of your shame, double; and dishonor, they will rejoice over their share. So of their land they will possess double, everlasting joy will be theirs.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 {am} Yahweh, loving justice, hating unjust robbery, and I shall give their recompense in truth, and I shall cut an everlasting covenant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their seed will be known among the nations, and their offspring among the peoples. All who see them will acknowledge them, that they {are} the seed {whom} Yahweh has blessed.”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shall greatly rejoice in Yahweh; my spirit will be glad in my God. For he has dressed me with the garments of salvation; with the robe of righteousness he has clothed me, as a bridegroom embellishes himself with a turban, and as a bride adorns herself with her ornaments.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as the earth produces its sprouts, and as the garden makes its sowing sprout, so the Lord Yahweh will cause righteousness and praise to sprout up in front of all the nations.</w:t>
      </w:r>
      <w:r>
        <w:rPr>
          <w:lang w:val="en_US" w:bidi="en_US"/>
        </w:rPr>
      </w:r>
      <w:r>
        <w:rPr>
          <w:lang w:val="en_US" w:bidi="en_US"/>
        </w:rPr>
      </w:r>
    </w:p>
    <w:p>
      <w:pPr/>
      <w:r>
        <w:rPr>
          <w:lang w:val="en_US" w:bidi="en_US"/>
        </w:rPr>
      </w:r>
    </w:p>
    <w:p>
      <w:pPr>
        <w:pStyle w:val="Heading2"/>
      </w:pPr>
      <w:r>
        <w:rPr>
          <w:lang w:val="en_US" w:bidi="en_US"/>
        </w:rPr>
        <w:t>Isaiah 62:1</w:t>
      </w:r>
      <w:r>
        <w:rPr>
          <w:lang w:val="en_US" w:bidi="en_US"/>
        </w:rPr>
      </w:r>
    </w:p>
    <w:p>
      <w:pPr/>
      <w:r>
        <w:rPr>
          <w:lang w:val="en_US" w:bidi="en_US"/>
        </w:rPr>
      </w:r>
      <w:r>
        <w:rPr>
          <w:vertAlign w:val="superscript"/>
          <w:lang w:val="en_US" w:bidi="en_US"/>
        </w:rPr>
        <w:t>1</w:t>
      </w:r>
      <w:r>
        <w:rPr>
          <w:lang w:val="en_US" w:bidi="en_US"/>
        </w:rPr>
        <w:t xml:space="preserve"> For the sake of Zion I shall not be silent, and for the sake of Jerusalem I shall not be quiet, until her righteousness proceeds as brightness, and her salvation as a burning torch.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nations will see your righteousness, and all kings your glory, and you will be called a new name that the mouth of Yahweh will choose.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will be a crown of beauty in the hand of Yahweh, and a turban of kingship in the palm of your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no more be said of you, “Abandoned”; and of your land {it} will no more be said, “Desolate,” for you will be called, “My delight {is} in her,” and your land “Married,” for Yahweh delights in you, and your land will be married.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a young man marries a young woman, your sons will marry you, and {as} a bridegroom rejoices over his bride, your God will rejoice over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put watchmen on your walls, Jerusalem; all day and all night they are continually not silent. You who are reminding Yahweh, do not pause.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do not allow him rest until he reestablishes {it}, and until he makes Jerusalem a praise on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has sworn by his right hand and by the arm of his strength, “Surely I shall no longer give your grain {as} food for your enemies, and surely sons of foreigners will not drink your new wine, for which you have worked,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its gatherers will eat it and praise Yahweh, and its collectors will drink in the courts of my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Pass through, pass through the gates! Clear the way for the people! Build, build the highway! Clear the stones! Raise up a banner for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Yahweh announces to the ends of the earth, “Say to the daughter of Zion: Behold, your salvation is coming! Behold, his wages {are} with him, and his reward before his face.”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will call you, “The Holy People; the Redeemed of Yahweh,” and you will be called “Sought After; a City Not Abandoned.”</w:t>
      </w:r>
      <w:r>
        <w:rPr>
          <w:lang w:val="en_US" w:bidi="en_US"/>
        </w:rPr>
      </w:r>
      <w:r>
        <w:rPr>
          <w:lang w:val="en_US" w:bidi="en_US"/>
        </w:rPr>
      </w:r>
    </w:p>
    <w:p>
      <w:pPr/>
      <w:r>
        <w:rPr>
          <w:lang w:val="en_US" w:bidi="en_US"/>
        </w:rPr>
      </w:r>
    </w:p>
    <w:p>
      <w:pPr>
        <w:pStyle w:val="Heading2"/>
      </w:pPr>
      <w:r>
        <w:rPr>
          <w:lang w:val="en_US" w:bidi="en_US"/>
        </w:rPr>
        <w:t>Isaiah 63:1</w:t>
      </w:r>
      <w:r>
        <w:rPr>
          <w:lang w:val="en_US" w:bidi="en_US"/>
        </w:rPr>
      </w:r>
    </w:p>
    <w:p>
      <w:pPr/>
      <w:r>
        <w:rPr>
          <w:lang w:val="en_US" w:bidi="en_US"/>
        </w:rPr>
      </w:r>
      <w:r>
        <w:rPr>
          <w:vertAlign w:val="superscript"/>
          <w:lang w:val="en_US" w:bidi="en_US"/>
        </w:rPr>
        <w:t>1</w:t>
      </w:r>
      <w:r>
        <w:rPr>
          <w:lang w:val="en_US" w:bidi="en_US"/>
        </w:rPr>
        <w:t xml:space="preserve"> Who {is} this coming from Edom, clothed in crimson from Bozrah? This one, honored in his garments, marching in the greatness of his strength?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{are} your clothes red, and your clothes like one treading in a winepress?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trodden {in} the winepress alone, and from the nations no man {was} with me, and I trod them in my nose and trampled them in my fury, and their blood is spattered on my clothes and all my garments I stained.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day of vengeance {was} in my heart, and the year of my redemption had come.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 looked, and there was no one to help, and I wondered that there was no one to support, but my arm assisted me, and my anger was my support.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trampled the peoples in my nose and made them drunk in my wrath, and I poured out their blood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covenant faithfulness of Yahweh I shall recount, the praiseworthy deeds of Yahweh, according to all that Yahweh has shown us, and {his} great goodness to the house of Israel, which he has shown us according to his mercy, and according to the greatness of his covenant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said, “Indeed they {are} my people, sons not unfaithful,” and he became their Savior.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Through all their affliction he was afflicted, and the angel of his face saved them. In his love and mercy he redeemed them, and he lifted them up and carried them all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they rebelled and grieved his Holy Spirit. And he became their enemy; he fought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his people recalled the days of old of Moses, “Where {is} the one who brought them up from the sea with the shepherds of his flock? Where {is} the one who put his Holy Spirit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sent his glorious arm to the right hand of Moses, who divided the water before their faces, to make for himself an everlasting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led them through the depths? Like a horse on flat land, they did not stumble;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cattle going down into the valley, the Spirit of Yahweh gave them rest. So you led your people, to make yourself a name of majesty.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Look from heaven and see from your holy and glorious habitation. Where {are} your zeal and your mighty acts? The agitation of your inner parts and your compassion are restrained from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{are} our Father, though Abraham does not know us and Israel does not recognize us, you, Yahweh, {are} our father. Our Redeemer from everlasting {is}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why do you make us wander from your ways, harden our hearts, so we do not fear you? Return for your servants’ sake, the tribes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a short time your holy people possessed your holy place; our enemies trampled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have become {like} those over whom you did not ever rule, {like} those who were not called by your name.”</w:t>
      </w:r>
      <w:r>
        <w:rPr>
          <w:lang w:val="en_US" w:bidi="en_US"/>
        </w:rPr>
      </w:r>
      <w:r>
        <w:rPr>
          <w:lang w:val="en_US" w:bidi="en_US"/>
        </w:rPr>
      </w:r>
    </w:p>
    <w:p>
      <w:pPr/>
      <w:r>
        <w:rPr>
          <w:lang w:val="en_US" w:bidi="en_US"/>
        </w:rPr>
      </w:r>
    </w:p>
    <w:p>
      <w:pPr>
        <w:pStyle w:val="Heading2"/>
      </w:pPr>
      <w:r>
        <w:rPr>
          <w:lang w:val="en_US" w:bidi="en_US"/>
        </w:rPr>
        <w:t>Isaiah 64:1</w:t>
      </w:r>
      <w:r>
        <w:rPr>
          <w:lang w:val="en_US" w:bidi="en_US"/>
        </w:rPr>
      </w:r>
    </w:p>
    <w:p>
      <w:pPr/>
      <w:r>
        <w:rPr>
          <w:lang w:val="en_US" w:bidi="en_US"/>
        </w:rPr>
      </w:r>
      <w:r>
        <w:rPr>
          <w:vertAlign w:val="superscript"/>
          <w:lang w:val="en_US" w:bidi="en_US"/>
        </w:rPr>
        <w:t>1</w:t>
      </w:r>
      <w:r>
        <w:rPr>
          <w:lang w:val="en_US" w:bidi="en_US"/>
        </w:rPr>
        <w:t xml:space="preserve"> Oh, if you had split open the heavens and come down! The mountains would have shaken at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fire kindles the brushwood, {or} fire boils water to make your name known by your adversaries, before your face nations tremble.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you did fearful things we had not hoped {for}, you came down; before your face the mountains trembled.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from ancient times they have not heard; they have not given ear; no eye has seen a god besides you, who works for him who waits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meet him who rejoices in doing righteousness, who recalls your ways. Behold, you were angry for we had sinned; through them of old we would be saved.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all of us have become like an unclean one, and all our righteous deeds {are} like a menstrual rag. And we have withered like leaves, all of us, and our iniquities, like the wind, carry us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there are none who calls on your name, who stirs himself up to take hold of you. For you have hidden your face from us and made us waste away in the hand of 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yet, Yahweh, our Father you {are}. We {are} the clay, and you {are} our potter; and we all {are} the work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not be angry beyond measure, Yahweh, and do not forever remember iniquity. Behold, look, please, all of us {are}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holy cities have become a wilderness; Zion has become a wilderness, Jerusalem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holy and beautiful temple, where our fathers praised you, has been burned {in} fire, and all our beloved things are in ruins.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these, will you restrain yourself, Yahweh? Will you remain silent and humiliate us beyond measure?</w:t>
      </w:r>
      <w:r>
        <w:rPr>
          <w:lang w:val="en_US" w:bidi="en_US"/>
        </w:rPr>
      </w:r>
      <w:r>
        <w:rPr>
          <w:lang w:val="en_US" w:bidi="en_US"/>
        </w:rPr>
      </w:r>
    </w:p>
    <w:p>
      <w:pPr/>
      <w:r>
        <w:rPr>
          <w:lang w:val="en_US" w:bidi="en_US"/>
        </w:rPr>
      </w:r>
    </w:p>
    <w:p>
      <w:pPr>
        <w:pStyle w:val="Heading2"/>
      </w:pPr>
      <w:r>
        <w:rPr>
          <w:lang w:val="en_US" w:bidi="en_US"/>
        </w:rPr>
        <w:t>Isaiah 65:1</w:t>
      </w:r>
      <w:r>
        <w:rPr>
          <w:lang w:val="en_US" w:bidi="en_US"/>
        </w:rPr>
      </w:r>
    </w:p>
    <w:p>
      <w:pPr/>
      <w:r>
        <w:rPr>
          <w:lang w:val="en_US" w:bidi="en_US"/>
        </w:rPr>
      </w:r>
      <w:r>
        <w:rPr>
          <w:vertAlign w:val="superscript"/>
          <w:lang w:val="en_US" w:bidi="en_US"/>
        </w:rPr>
        <w:t>1</w:t>
      </w:r>
      <w:r>
        <w:rPr>
          <w:lang w:val="en_US" w:bidi="en_US"/>
        </w:rPr>
        <w:t xml:space="preserve"> “I let myself be sought out by {those who} did not ask; I let myself be found by {those who} did not seek. I said, ‘Here I {am}! Here I {am}!’ to a nation not calling on my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spread out my hands all day to a stubborn people, who walk a not-good way, after their thoughts,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people who continually provoke me to my face, offering sacrifices in gardens, and burning incense on bricks,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sit among the graves and spend the night in lookouts; who eat the meat of the pig and the broth of unclean meat {in} their dishes,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say, ‘Keep to yourself, do not come near to me, for I am holier than you.’ These things {are} smoke in my nose, a fire burning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{it is} written before my face: I shall not keep quiet, but I shall repay, and I shall repay into their laps,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sins and the sins of their fathers together,” says Yahweh. “Because they have burned incense on the mountains and on the hills mocked me. And I shall measure out their past deeds into their laps.”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Thus says Yahweh, “As when juice is found in a cluster of grapes, and {one} says, ‘Do not ruin it, for {there is} good in it,’ therefore I shall work for the sake of my servant; I shall not ruin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 shall bring seed from Jacob, and from Judah a possessor of my mountains, and my chosen ones will possess it, and my servants will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Sharon will become a pasture for the flocks, and the Valley of Achor a resting place for herds, for my people who seek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who abandon Yahweh, who forget my holy mountain, who prepare for Fortune a table, and fill for Destiny mixed wine,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I shall appoint you for the sword, and you will all bow down to the slaughter, because I called and you did not answer; I spoke, and you did not listen. But you did evil in my eyes and what was not pleasing to me you chose.”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thus says the Lord Yahweh: “Behold, my servants will eat, but you will be hungry; behold, my servants will drink, but you will be thirsty; behold, my servants will rejoice, but you will be put to shame.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my servants will shout with joy from gladness of heart, but you will cry from pain of the heart, and from the crushing of the spirit you will wail.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you will leave your name as a curse to my chosen ones; and the Lord Yahweh will put you to death, and he will call his servants {by} another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blesses himself on the earth will bless himself by the God of truth, and who vows on the earth will vow by the God of truth, for the former troubles will be forgotten, for they will be hidden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behold, I am about to create a new heavens and a new earth; and the former things will not be remembered, and they will not come up to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you will be glad and rejoice forever in what I am about to create. For behold, I am about to create Jerusalem {as} rejoicing, and her people {as} joy.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 will rejoice over Jerusalem and be glad over my people; and it will no longer be heard in her the sound of weeping and the sound of screaming.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 more will an infant be there {a few} days, or an elder who does not complete his days. For, one who dies {at} 100 years old {will be} a young lad, and one who falls short of 100 years old {will be considered} cursed.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will build houses and dwell, and they will plant vineyards and eat fruit.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not build for another to dwell; they will not plant for another to eat; for as the days of trees {will be} the days of my people, and the work of their hands my chosen ones will outlive.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not labor in vain, and they will not give birth to dismay; for the seed of the blessed of Yahweh they {are}, and their offspring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it will happen, before they call, then I shall answer; {while} they are still speaking, then I shall hear.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wolf and the lamb will graze together, and the lion like the ox will eat straw; but the serpent—dust {is} its food. They will not do evil, and they will not destroy on all my holy mountain,” says Yahweh.</w:t>
      </w:r>
      <w:r>
        <w:rPr>
          <w:lang w:val="en_US" w:bidi="en_US"/>
        </w:rPr>
      </w:r>
      <w:r>
        <w:rPr>
          <w:lang w:val="en_US" w:bidi="en_US"/>
        </w:rPr>
      </w:r>
    </w:p>
    <w:p>
      <w:pPr/>
      <w:r>
        <w:rPr>
          <w:lang w:val="en_US" w:bidi="en_US"/>
        </w:rPr>
      </w:r>
    </w:p>
    <w:p>
      <w:pPr>
        <w:pStyle w:val="Heading2"/>
      </w:pPr>
      <w:r>
        <w:rPr>
          <w:lang w:val="en_US" w:bidi="en_US"/>
        </w:rPr>
        <w:t>Isaiah 66:1</w:t>
      </w:r>
      <w:r>
        <w:rPr>
          <w:lang w:val="en_US" w:bidi="en_US"/>
        </w:rPr>
      </w:r>
    </w:p>
    <w:p>
      <w:pPr/>
      <w:r>
        <w:rPr>
          <w:lang w:val="en_US" w:bidi="en_US"/>
        </w:rPr>
      </w:r>
      <w:r>
        <w:rPr>
          <w:vertAlign w:val="superscript"/>
          <w:lang w:val="en_US" w:bidi="en_US"/>
        </w:rPr>
        <w:t>1</w:t>
      </w:r>
      <w:r>
        <w:rPr>
          <w:lang w:val="en_US" w:bidi="en_US"/>
        </w:rPr>
        <w:t xml:space="preserve"> Thus says Yahweh, “Heaven {is} my throne, and the earth {is} the stool for my feet. Where {is} the house that you will build for me? And where {is} the place {where} I may rest?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all these my hand has made; thus all these came to be”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who slaughters an ox strikes down a man; he who sacrifices a lamb breaks the neck of a dog; he who brings up a grain offering {offers} the blood of a pig; he who offers a memorial of incense blesses wickedness. They, too, have chosen their ways, and in their abominations their spirit delights.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so, I shall choose their punishment, and their fears I shall bring on them, because I called, and no one answered; I spoke, and no one listened. And they did evil before my eyes, and what I did not desire, they chose.”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Hear the word of Yahweh, who tremble at his word, Your brothers who hate you have said, —who exclude you for the sake of my name— “May Yahweh be glorified, and we will see your joy,” but they will be put to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sound of uproar from the city, a sound from the temple, the sound of Yahweh repaying completely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“Before she goes into labor, she gives birth; before pain comes upon her, then she delivers a male.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has heard of such a thing? Who has seen such things? Can a land be delivered through labor in one day? Can a nation be born {in} one moment? For Zion went into labor, she yet gave birth to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I break open the womb and not cause birth?”—said Yahweh. “Or do I cause birth and block {it}?”—said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“Rejoice with Jerusalem and be glad for her, all who love her; rejoice with her {in} gladness, all who mourned over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you will suckle and be satisfied from her comforting breasts; for you will drink deep and be refreshed from her glorious teat.”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thus says Yahweh: “Behold, I am about to spread well-being over her like a river, and like an overflowing stream the splendor of the nations, and you will suckle; at {her} side you will be carried and on her knees rocked to and fro.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a man whose mother comforts him, so I will comfort you, and in Jerusalem you will be comforted.”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you will see, and your heart will rejoice, and your bones will sprout like the grass, and the hand of Yahweh will be made known to his servants, but he will rage {against}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Yahweh is coming with fire, and like the windstorm, his chariots to bring the heat of his nose and his rebuke with flames of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Yahweh judges with fire, and with his sword against all flesh. and those slain by Yahweh will be many.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“Those who consecrate and purify themselves to {enter} the gardens, behind one in the center, eating the flesh of pig and abominations and mice. They altogether will come to an end”—the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{know} their deeds and their thoughts. {The time} is coming when I will gather all nations and tongues, and they will come and see my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 will set a sign among them and send survivors from them to the nations: Tarshish, Pul and Lud, who draw the bow, Tubal and Javan, the distant coastlands where they have not heard news of me and have not seen my glory; and they will proclaim my glory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will bring all your brothers from all the nations {as} an offering to Yahweh on horses and in chariots and in wagons and on mules and on camels to my holy mountain Jerusalem”—says Yahweh—“as the sons of Israel bring a grain offering in a clean vessel {into}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from them I shall even take priests {and} Levites”—says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just as the new heavens and the new earth that I am making stand before my face”—the declaration of Yahweh— “so will stand your seed and your name.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it will be, from month to month, and from Sabbath to Sabbath, all flesh will come to bow down before my face”—says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they will go out and see the corpses of the men who have rebelled against me, for their maggots will not die, and their fire will not be quenched; and they will be an abhorrence to all flesh.”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