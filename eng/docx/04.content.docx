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w:t>
      </w:r>
      <w:r>
        <w:rPr>
          <w:lang w:val="en_US" w:bidi="en_US"/>
        </w:rPr>
      </w:r>
    </w:p>
    <w:p>
      <w:pPr/>
      <w:r>
        <w:rPr>
          <w:lang w:val="en_US" w:bidi="en_US"/>
        </w:rPr>
      </w:r>
      <w:r>
        <w:rPr>
          <w:b/>
          <w:lang w:val="en_US" w:bidi="en_US"/>
        </w:rPr>
        <w:t>unfoldingWord Literal</w:t>
      </w:r>
      <w:r>
        <w:rPr>
          <w:lang w:val="en_US" w:bidi="en_US"/>
        </w:rPr>
        <w:t xml:space="preserve"> is based on: </w:t>
      </w:r>
      <w:r>
        <w:rPr>
          <w:lang w:val="en_US" w:bidi="en_US"/>
        </w:rPr>
        <w:t>unfoldingWord® Literal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Literal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w:t>
      </w:r>
      <w:r>
        <w:rPr>
          <w:lang w:val="en_US" w:bidi="en_US"/>
        </w:rPr>
      </w:r>
    </w:p>
    <w:p>
      <w:pPr/>
      <w:r>
        <w:rPr>
          <w:lang w:val="en_US" w:bidi="en_US"/>
        </w:rPr>
      </w:r>
      <w:r>
        <w:rPr>
          <w:vertAlign w:val="superscript"/>
          <w:lang w:val="en_US" w:bidi="en_US"/>
        </w:rPr>
        <w:t>1</w:t>
      </w:r>
      <w:r>
        <w:rPr>
          <w:lang w:val="en_US" w:bidi="en_US"/>
        </w:rPr>
        <w:t xml:space="preserve"> Then Yahweh spoke to Moses in the tent of meeting in the wilderness of Sinai on one of the second month in the second year of their going out from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the heads of all the congregation of the sons of Israel, according to their clans, according to the house of their fathers, by the number of the names, every male according to their skulls,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a son of 20 years and upward, every one who goes out to war in Israel. You and Aaron shall count them according to their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with you will be a man, a man of the tribe. He {will be} the head man of the house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these {are} the names of the men who will stand with you: of Reuben,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Simeon,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Judah,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Issachar,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Zebulun,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sons of Joseph: of Ephraim, Elishama the son of Ammihud; of Manasseh,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Benjamin,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Dan,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Asher, Pagiel the son of Okran;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Gad,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Naphtali,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{were} the called ones of the congregation, the leaders of the tribes of their fathers. They {were} the heads of the thousands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Moses and Aaron took these men, who were designated by names.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assembled all the congregation on one of the second month. And they recorded their ancestry in accordance with their clans, according to the house of their fathers, by the number of the names, from a son of 20 years and upward, according to their skulls,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just as Yahweh had commanded Moses. And he counted them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sons of Reuben, the firstborn of Israel, their generations according to their clans, according to the house of their fathers, by the number of the names, according to their skulls, every male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their counted ones of the tribe of Reuben {were} 46, 500.</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sons of Simeon, their generations according to their clans, according to the house of their fathers, his counted ones by the number of the names, according to their skulls, every male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their counted ones of the tribe of Simeon {were} 59, 300.</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the sons of Gad,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counted ones of the tribe of Gad {were} 45, 650.</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sons of Judah,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their counted ones of the tribe of Judah {were} 74, 600.</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the sons of Issachar,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their counted ones of the tribe of Issachar {were} 54, 400.</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sons of Zebulun,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their counted ones of the tribe of Zebulun {were} 57, 400.</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Of the sons of Joseph: of the sons of Ephraim,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their counted ones of the tribe of Ephraim {were} 40, 500.</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Of the sons of Manasseh,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their counted ones of the tribe of Manasseh {were} 32, 200.</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Of the sons of Benjamin,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their counted ones of the tribe of Benjamin {were} 35, 400.</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Of the sons of Dan,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their counted ones of the tribe of Dan {were} 62, 700.</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Of the sons of Asher,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their counted ones of the tribe of Asher {were} 41, 500.</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Of the sons of Naphtali, their generations according to their clans, according to the house of their fathers, by the number of the names, from a son of 20 years and upward, every one who goes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their counted ones of the tribe of Naphtali {were} 53, 400.</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These {were} the counted ones, whom Moses and Aaron had counted, and the leaders of Israel, 12 men, they were one man for the house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And they were all the counted ones of the sons of Israel according to the house of their fathers, from a son of 20 years and upward, every one who goes out to war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all the counted ones {were} 603, 550.</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the Levites according to the tribe of their fathers were not counted in the midst of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“Only the tribe of Levi you shall not count, and you shall not lift up their heads in the midst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you, appoint the Levites over the Dwelling of the Testimony and over all its vessels and over all that belongs to it. They themselves shall carry the Dwelling and all its vessels, and they themselves shall serve it, and they shall camp around the dwelling.</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when the Dwelling sets out, the Levites shall take it down, and when the Dwelling camps, the Levites shall raise it up. And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the sons of Israel shall camp, a man at his camp and a man at his banner, according to their armies.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the Levites shall camp around the Dwelling of the Testimony, and wrath will not be on the congregation of the sons of Israel. And the Levites shall keep the keeping of the Dwelling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And the sons of Israel did according to all that Yahweh commanded Moses, so they did.</w:t>
      </w:r>
      <w:r>
        <w:rPr>
          <w:lang w:val="en_US" w:bidi="en_US"/>
        </w:rPr>
      </w:r>
      <w:r>
        <w:rPr>
          <w:lang w:val="en_US" w:bidi="en_US"/>
        </w:rPr>
      </w:r>
    </w:p>
    <w:p>
      <w:pPr/>
      <w:r>
        <w:rPr>
          <w:lang w:val="en_US" w:bidi="en_US"/>
        </w:rPr>
      </w:r>
    </w:p>
    <w:p>
      <w:pPr>
        <w:pStyle w:val="Heading2"/>
      </w:pPr>
      <w:r>
        <w:rPr>
          <w:lang w:val="en_US" w:bidi="en_US"/>
        </w:rPr>
        <w:t>Numbers 2:1</w:t>
      </w:r>
      <w:r>
        <w:rPr>
          <w:lang w:val="en_US" w:bidi="en_US"/>
        </w:rPr>
      </w:r>
    </w:p>
    <w:p>
      <w:pPr/>
      <w:r>
        <w:rPr>
          <w:lang w:val="en_US" w:bidi="en_US"/>
        </w:rPr>
      </w:r>
      <w:r>
        <w:rPr>
          <w:vertAlign w:val="superscript"/>
          <w:lang w:val="en_US" w:bidi="en_US"/>
        </w:rPr>
        <w:t>1</w:t>
      </w:r>
      <w:r>
        <w:rPr>
          <w:lang w:val="en_US" w:bidi="en_US"/>
        </w:rPr>
        <w:t xml:space="preserve"> And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sons of Israel will camp, a man at his banner, with the sign of the house of their fathers. They will camp away from the front, around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ones camping to the east, to the sunrise, {will be} the banner of the camp of Judah according to their armies, and the leader of the sons of Judah {is}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his army and their counted ones {are} 74, 600.</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ones camping beside him {are} the tribe of Issachar, and the leader of the sons of Issachar {is}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his army and his counted ones {are} 54, 400.</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tribe of Zebulun: and the leader of the sons of Zebulun {is}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his army and his counted ones {are} 57, 400.</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counted ones of the camp of Judah {are} 186, 400 according to their armies. They will set out first.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banner of the camp of Reuben {will be} to the south according to their armies, and the leader of the sons of Reuben {is}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his army and his counted ones {are} 46, 500.</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ones camping beside him {will be} the tribe of Simeon, and the leader of the sons of Simeon {is}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his army and their counted ones {are} 59, 300.</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tribe of Gad: and the leader of the sons of Gad {is} Eliasaph the son of Reuel,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his army and their counted ones {are} 45, 650.</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counted ones of the camp of Reuben {are} 151, 450 according to their armies. And they will set out second.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tent of meeting will set out {with} the camp of the Levites in the midst of the camps. As they came so will they set out, a man on his hand, according to their banners.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banner of the camp of Ephraim according to their armies {will be} to the west, and the leader of the sons of Ephraim {is}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his army and their counted ones {are} 40, 500.</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beside him {is} the tribe of Manasseh, and the leader of the sons of Manasseh {is}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his army and their counted ones {are} 32, 200.</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tribe of Benjamin: and the leader of the sons of Benjamin {is}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his army and their counted ones {are} 35, 400.</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counted ones of the camp of Ephraim {are} 108,100 according to their armies. And they will set out third.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banner of the camp of Dan {will be} to the north according to their armies, and the leader of the sons of Dan {is}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his army and their counted ones {are} 62, 700.</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ones camping beside him {will be} the tribe of Asher, and the leader of the sons of Asher {is} Pagiel the son of Okran,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his army and their counted ones {are} 41, 500.</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tribe of Naphtali: and the leader of the sons of Naphtali {is}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his army and their counted ones {are} 53, 400.</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the counted ones of the camp of Dan {are} 157, 600. They will set out last, according to their banners.”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the counted ones of the sons of Israel according to the house of their fathers. All the counted ones of the camps according to their armies {are} 603, 550.</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they did not count the Levites in the midst of the sons of Israel,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 sons of Israel did according to all that Yahweh commanded Moses. So they camped according to their banners, and so they set out, a man according to his clans, in accordance with the house of his fathers.</w:t>
      </w:r>
      <w:r>
        <w:rPr>
          <w:lang w:val="en_US" w:bidi="en_US"/>
        </w:rPr>
      </w:r>
      <w:r>
        <w:rPr>
          <w:lang w:val="en_US" w:bidi="en_US"/>
        </w:rPr>
      </w:r>
    </w:p>
    <w:p>
      <w:pPr/>
      <w:r>
        <w:rPr>
          <w:lang w:val="en_US" w:bidi="en_US"/>
        </w:rPr>
      </w:r>
    </w:p>
    <w:p>
      <w:pPr>
        <w:pStyle w:val="Heading2"/>
      </w:pPr>
      <w:r>
        <w:rPr>
          <w:lang w:val="en_US" w:bidi="en_US"/>
        </w:rPr>
        <w:t>Numbers 3:1</w:t>
      </w:r>
      <w:r>
        <w:rPr>
          <w:lang w:val="en_US" w:bidi="en_US"/>
        </w:rPr>
      </w:r>
    </w:p>
    <w:p>
      <w:pPr/>
      <w:r>
        <w:rPr>
          <w:lang w:val="en_US" w:bidi="en_US"/>
        </w:rPr>
      </w:r>
      <w:r>
        <w:rPr>
          <w:vertAlign w:val="superscript"/>
          <w:lang w:val="en_US" w:bidi="en_US"/>
        </w:rPr>
        <w:t>1</w:t>
      </w:r>
      <w:r>
        <w:rPr>
          <w:lang w:val="en_US" w:bidi="en_US"/>
        </w:rPr>
        <w:t xml:space="preserve"> And these {are} the generations of Aaron and Moses in the day Yahweh spoke with Moses on the mountain of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these {are} the names of the sons of Aaron: Nadab the firstborn,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These {are} the names of the sons of Aaron, the priests, the ones who were anointed, whose hand he filled to serve as priest.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Nadab died and Abihu before the face of Yahweh when they offered unfamiliar fire before the face of Yahweh in the wilderness of Sinai, and sons were not belonging to them. And Eleazar served as priest and Ithamar with the face of Aaron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“Bring near the tribe of Levi and stand it before the face of Aaron the priest. And they shall serve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shall keep his keeping and the keeping of all the congregation before the face of the tent of meeting, to serve the service of the Dwelling.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shall keep all the vessels of the tent of meeting and the keeping of the sons of Israel, to serve the service of the Dwelling.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you shall give the Levites to Aaron and to his sons. They are given, given to him from with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shall appoint Aaron and his sons, and they shall keep their priesthood. And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 behold, I have taken the Levites from the midst of the sons of Israel instead of every firstborn, the opener of the womb from the sons of Israel, and the Levites are for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every firstborn belongs to me. In the day of my striking down every firstborn in the land of Egypt, I set apart for me every firstborn in Israel, from human up to livestock. They are for me.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Yahweh spoke to Moses in the wilderness of Sinai,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“Count the sons of Levi according to the house of their fathers, according to their clans. You shall count them, every male from a son of a month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Moses counted them in accordance with the mouth of Yahweh, just as he was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these were the sons of Levi by their names: Gershon and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these {are} the names of the sons of Gershon according to their clans: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sons of Kohath according to their clans {were} Amram and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sons of Merari according to their clans {were} Mahli and Mushi. These {are} they, the clans of the Levites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Gershon {were} the clan of the Libnite and the clan of the Shimeite. These {are} they, the clans of the Gershonite.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Their counted ones by the number of every male from a son of a month and upward, their counted ones {were} 7, 500.</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clans of the Gershonite were to camp behind the Dwelling, to the west.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 leader of the house of the father of the Gershonite {was} Eliasaph the son of Lael.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keeping of the sons of Gershon in the tent of meeting {was} the Dwelling and the tent, its covering and the curtain of the opening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hangings of the courtyard and the curtains of the opening of the courtyard that {is} beside the Dwelling and beside the altar all around, and its ropes for all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of Kohath {were} the clan of the Amramite and the clan of the Izharite and the clan of the Hebronite and the clan of the Uzzielite. These {are} they, the clans of the Kohathite.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By the number of every male from a son of a month and upward, 8, 600 {were} the keepers of the keeping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clans of the sons of Kohath were to camp on the side of the Dwelling to the south.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leader of the house of the father of the clans of the Kohathite {was} Elizaphan the son of Uzziel.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their keeping {was} the box and the table and the lampstand and the altar and the vessels of the holy place with which they serve and the covering, and all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leader of the leaders of the Levites {was} Eleazar the son of Aaron the priest, the oversight of the keepers of the keeping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Of Merari {were} the clan of the Mahlite and the clan of the Mushite. These {are} they, the clans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their counted ones by the number of every male from a son of a month and upward {were} 6, 200.</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the leader of the house of the father of the clans of Merari {was} Zuriel the son of Abihail. They were to camp on the side of the Dwelling to the north.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 oversight of the keeping of the sons of Merari {was} the frames of the Dwelling and its crossbars and its pillars and its bases and all its implements, and all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 pillars of the courtyard all around and their bases and their pegs and their ropes.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ones camping before the face of the Dwelling to the east, before the face of the tent of meeting toward the sunrise, {were to be} Moses and Aaron and his sons, the keepers of the keeping of the holy place, according to the keeping of the sons of Israel. And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All the counted ones of the Levites whom Moses and Aaron counted in accordance with the mouth of Yahweh, according to their clans, every male from a son of a month and upward, {were} 22, 000.</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Yahweh said to Moses, “Count every firstborn male of the sons of Israel from a son of a month and upward. And lift up the number of their names.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you shall take the Levites for me—I {am} Yahweh—instead of all the firstborn of the sons of Israel, and the livestock of the Levites instead of all the firstborn among the livestock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Moses counted all the firstborn of the sons of Israel, just as Yahweh had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it happened that every firstborn male by the number of the names from a son of a month and upward, according to their counted ones, {was} 22, 273.</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“Take the Levites instead of all the firstborn among the sons of Israel, and the livestock of the Levites instead of their livestock. And the Levites shall belong to me—I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the ransoms of the 273, the ones in excess over the Levites from the firstborn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you shall take five, five shekels for the skull. You shall take by the shekel of the holy place (20 gerahs {is} the shekel).</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you shall give the silver to Aaron and to his sons, the ransom of the ones in excess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Moses took the silver of the ransom from with the ones in excess over the ransomed ones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From with the firstborn of the sons of Israel he took the silver: 1, 365 by the shekel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Moses gave the silver of the ransom to Aaron and to his sons in accordance with the mouth of Yahweh, just as Yahweh had commanded Moses.</w:t>
      </w:r>
      <w:r>
        <w:rPr>
          <w:lang w:val="en_US" w:bidi="en_US"/>
        </w:rPr>
      </w:r>
      <w:r>
        <w:rPr>
          <w:lang w:val="en_US" w:bidi="en_US"/>
        </w:rPr>
      </w:r>
    </w:p>
    <w:p>
      <w:pPr/>
      <w:r>
        <w:rPr>
          <w:lang w:val="en_US" w:bidi="en_US"/>
        </w:rPr>
      </w:r>
    </w:p>
    <w:p>
      <w:pPr>
        <w:pStyle w:val="Heading2"/>
      </w:pPr>
      <w:r>
        <w:rPr>
          <w:lang w:val="en_US" w:bidi="en_US"/>
        </w:rPr>
        <w:t>Numbers 4:1</w:t>
      </w:r>
      <w:r>
        <w:rPr>
          <w:lang w:val="en_US" w:bidi="en_US"/>
        </w:rPr>
      </w:r>
    </w:p>
    <w:p>
      <w:pPr/>
      <w:r>
        <w:rPr>
          <w:lang w:val="en_US" w:bidi="en_US"/>
        </w:rPr>
      </w:r>
      <w:r>
        <w:rPr>
          <w:vertAlign w:val="superscript"/>
          <w:lang w:val="en_US" w:bidi="en_US"/>
        </w:rPr>
        <w:t>1</w:t>
      </w:r>
      <w:r>
        <w:rPr>
          <w:lang w:val="en_US" w:bidi="en_US"/>
        </w:rPr>
        <w:t xml:space="preserve"> And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the head of the sons of Kohath from the midst of the sons of Levi, according to their clans,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a son of 30 years and upward and up to a son of 50 years, all who come to the company to do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service of the sons of Kohath in the tent of meeting, the holiest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Aaron and his sons shall come when the camp sets out, and they shall take down the curtain of the covering, and with it they shall cover the box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they shall put on it a covering of the skin of the porpoise, and they shall spread a cloth entirely of blue above, and they shall place its poles.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over the table of the faces they shall spread a cloth of blue, and they shall put on it the plates and the palm-sized bowls and the bowls and the pitchers of the drink offering, and the bread of continuity shall be on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shall spread on them a cloth of the worms of scarlet, and they shall cover it with a covering of the skin of the porpoise, and they shall place its poles.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shall take a cloth of blue and cover the lampstand of the light source and its lamps and its snuffers and its trays and all the vessels of its oil with which they serve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shall put it and all its vessels into a covering of the skin of the porpoise, and they shall put {it} on the carrying pole.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on the altar of gold they shall spread a cloth of blue, and they shall cover it with a covering of the skin of the porpoise, and they shall place its poles.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shall take all the implements of the service with which they serve in the holy place, and they shall put {them} into a cloth of blue. And they shall cover them with a covering of the skin of the porpoise. And they shall put it on the carrying pole.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they shall remove the fatty ashes from the altar, and they shall spread on it a cloth of purple.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shall put on it all its implements with which they serve on it: the trays, the meat forks and the shovels and the bowls—all the implements of the altar. And they shall spread on it a covering of the skin of the porpoise, and they shall place its poles.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Aaron and his sons shall finish to cover the holy place and all the implements of the holy place when the camp sets out. And afterward the sons of Kohath shall come to carry {them}, and they shall not touch the holy thing and die. These are the load of the sons of Kohath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oversight of Eleazar, the son of Aaron the priest, {is} the oil of the light source and the incense of the spices and the grain offering of the continuity and the oil of the anointment, the oversight of all the Dwelling and all that {is} in it, with the holy place and with its implements.”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 not let the tribe of the clans of the Kohathite be cut off from the midst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do this for them, and they will live and not die when they approach the holiest holy things: Aaron and his sons shall enter and place them man by man in accordance with his service and according to his load.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they shall not enter to look at the holy thing like a gulp and die.”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“Lift up the head of the sons of Gershon, even them, according to the house of their fathers, according to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count them from a son of 30 years and upward up to a son of 50 years, every one who comes to work work, to serve service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service of the clans of the Gershonite, for serving and for a load.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they shall carry the curtains of the Dwelling and the tent of meeting, its covering, the covering of porpoise which is on it above, and the covering of the opening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hangings of the courtyard and the covering of the opening of the gate of the courtyard that is beside the Dwelling and beside the altar all around, and their ropes and all the implements of their service and all that is to be done for them; and they shall serve.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accordance with the mouth of Aaron and his sons will be all the service of the sons of the Gershonite, according to all their load and according to all their service. And you shall appoint to them by responsibility all their load.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the service of the clans of the sons of the Gershonite in the tent of meeting and their responsibility in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count them, the sons of Merari, according to their clans,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count them from a son of 30 years and upward and up to a son of 50 years, every one who comes to the company, to serve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this {is} the responsibility of their load, according to all their service in the tent of meeting: the frames of the Dwelling and its crossbars and its pillars and its bases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pillars of the courtyard all around and their bases and their pegs and their ropes, for all their implements and for all their service; and by names you shall appoint the implements of the responsibility of their load.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{is} the service of the clans of the sons of Merari for all their service in the tent of meeting in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Moses and Aaron and the leaders of the congregation counted the sons of the Kohathite according to their clans and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from a son of 30 years and upward and up to a son of 50 years, every one who comes to the company for service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their counted ones according to their clans were 2, 750.</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{were} the counted ones of the clans of the Kohathite, every one who serves in the tent of meeting, whom Moses and Aaron had counted in accordance with the mouth of Yahweh by the hand of Moses.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counted ones of the sons of Gershon, according to their clans and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from a son of 30 years and upward and up to a son of 50 years, every one who comes to the company for service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their counted ones according to their clans, according to the house of their fathers were 2, 630.</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{were} the counted ones of the clans of the sons of Gershon, every one who serves in the tent of meeting, whom Moses and Aaron had counted in accordance with the mouth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the counted ones of the clans of the sons of Merari, according to their clans,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from a son of 30 years and upward and up to a son of 50 years, every one who comes to the company for service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their counted ones according to their clans were 3, 200.</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These {were} the counted ones of the clans of the sons of Merari, whom Moses and Aaron had counted in accordance with the mouth of Yahweh by the hand of Moses.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the counted ones whom Moses and Aaron and the leaders of Israel had counted, the Levites according to their clans and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from a son of 30 years and upward and up to a son of 50 years, every one who comes to serve the service of service and the service of load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their counted ones were 8, 580.</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In accordance with the mouth of Yahweh they were counted by the hand of Moses, man by man in accordance with his service and in accordance with his load. So {these were} his counted ones that Yahweh had commanded Moses.</w:t>
      </w:r>
      <w:r>
        <w:rPr>
          <w:lang w:val="en_US" w:bidi="en_US"/>
        </w:rPr>
      </w:r>
      <w:r>
        <w:rPr>
          <w:lang w:val="en_US" w:bidi="en_US"/>
        </w:rPr>
      </w:r>
    </w:p>
    <w:p>
      <w:pPr/>
      <w:r>
        <w:rPr>
          <w:lang w:val="en_US" w:bidi="en_US"/>
        </w:rPr>
      </w:r>
    </w:p>
    <w:p>
      <w:pPr>
        <w:pStyle w:val="Heading2"/>
      </w:pPr>
      <w:r>
        <w:rPr>
          <w:lang w:val="en_US" w:bidi="en_US"/>
        </w:rPr>
        <w:t>Numbers 5:1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sons of Israel and they shall send away from the camp every one with an infectious skin disease and every one who flows and every one unclean by a dead person.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male up to female you shall send, to the outside of the camp you shall send them. And they shall not defile their camp, because I am dwelling in the midst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sons of Israel did so, and they sent them to the outside of the camp. Thus the sons of Israel did just as Yahweh had spoken to Moses.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“Speak to the sons of Israel: ‘When a man or woman does from any of the sins of the human to act unfaithfully in unfaithfulness against Yahweh, then that person has done wrong.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shall confess their sin that they did, and he shall return his price of wrongdoing by its head and he shall add its fifth in addition to it, and he shall give to whom he has done wrong to.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if there is not a redeemer for the man to return the price of wrongdoing to him, the price of wrongdoing will be returned to Yahweh, to the priest, apart from the ram of the atonement with which he shall make atonement for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every contribution of all the holy things of the sons of Israel that they offer to the priest, it shall belong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 man, his holy things shall belong to him; what a man gives to the priest shall belong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“Speak to the sons of Israel and say to them, ‘Man by man, if his wife turns aside and acts unfaithfully against him in unfaithfulness,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 man lies the lying of seed with her and it is concealed from the eyes of her husband, and it is hidden, and she herself is defiled, and there is no witness against her, and she herself has not been caught,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 spirit of jealousy passes over on him and he is jealous of his wife and she herself is defiled, or a spirit of jealousy comes over on him and he is jealous of his wife but she herself is not defiled;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man shall bring his wife to the priest. And he shall bring her offering for her, the tenth of the ephah of the flour of barley. He shall not pour oil on it, and he shall not put frankincense on it, for it is a grain offering of jealousy, a grain offering of remembrance, one that causes iniquity to be remembered.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priest shall bring her near, and he shall stand her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priest shall take the holy water in the vessel of clay, and the priest shall take some of the dust that is on the floor of the Dwelling, and he shall put it into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priest shall stand the woman before the face of Yahweh, and he shall unbind the head of the woman, and he shall put on her palm the grain offering of remembrance. It is the grain offering of jealousy. And in the hand of the priest shall be the water of bitterness that brings a curse.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priest shall make her swear, and he shall say to the woman, “If a man has not lain with you, and if you have not turned aside to uncleanness under your husband, you will be free from this water of bitterness that brings a curse.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have turned aside under your husband, and if you are defiled and a man apart from your husband has given his lying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priest shall make the woman swear with an oath of the curse). And the priest shall say to the woman, “Yahweh will make you into a curse and into an oath in the midst of your people when Yahweh makes your thigh fall away and your abdomen swell.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this water that brings a curse will enter in your inward parts to cause swelling of the abdomen and to cause falling away of your thigh.” And the woman shall say, “Truly, truly.”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priest shall write these curses in the book, and he shall wipe it off into the water of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he shall cause the woman to drink the water of bitterness that brings a curse, and the water that brings a curse of bitterness will enter in 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priest shall take the grain offering of jealousy from the hand of the woman, and he shall wave the grain offering before the face of Yahweh, and he shall bring it near to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priest shall grasp from the grain offering its memorial portion and he shall burn it up at the altar. And after he shall make the woman drink the water.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he shall make her drink the water. And it will be that if she is defiled and has acted unfaithfully in unfaithfulness with her husband, then the water that brings a curse of bitterness will enter in her, and her abdomen will swell, and her thigh will fall away, and the woman will become a curse in the midst of her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if the woman is not defiled, then she herself is clean, and she will be free, and she will be sown with seed.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law of jealousy when a woman turns aside under her husband and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or a man, when a spirit of jealousy passes over on him and he is jealous of his wife, and he shall stand the woman before the face of Yahweh, and the priest shall do all this law to her.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man will be free from iniquity, and this woman will carry her iniquity.’”</w:t>
      </w:r>
      <w:r>
        <w:rPr>
          <w:lang w:val="en_US" w:bidi="en_US"/>
        </w:rPr>
      </w:r>
      <w:r>
        <w:rPr>
          <w:lang w:val="en_US" w:bidi="en_US"/>
        </w:rPr>
      </w:r>
    </w:p>
    <w:p>
      <w:pPr/>
      <w:r>
        <w:rPr>
          <w:lang w:val="en_US" w:bidi="en_US"/>
        </w:rPr>
      </w:r>
    </w:p>
    <w:p>
      <w:pPr>
        <w:pStyle w:val="Heading2"/>
      </w:pPr>
      <w:r>
        <w:rPr>
          <w:lang w:val="en_US" w:bidi="en_US"/>
        </w:rPr>
        <w:t>Numbers 6:1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sons of Israel and say to them, ‘When a man or a woman does something extraordinary by vowing the vow of a separate one to separate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shall separate from wine and intoxicating drink. He shall not drink the vinegar of wine and the vinegar of intoxicating drink, and he shall not drink any of the juice of grapes, and he shall not eat moist and dried grapes.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days of his separation, he shall not eat from all that is made from the vine of the wine, from seeds and up to skin.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days of the vow of his separation, a razor shall not pass over his head. Until the fulfilling of the days that he has separated to Yahweh, he shall be holy; the locks of the hair of his head shall grow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days of his separation to Yahweh he shall not go near a person who is dead.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his father and for his mother, for his brother and for his sister, he shall not defile himself for them with their death, because the separation of his God is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days of his separation he shall be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if one who is dead dies near him in suddenness suddenly, and he defiles the head of his separation, then he shall shave his head on the day of his cleansing; on the seventh day he shall shave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on the eighth day he shall bring two of the turtledoves or two of the sons of the dove to the priest, to the opening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priest shall make one for a sin offering and one for a burnt offering, and he shall make atonement for him, because he sinned on account of the person. And he shall make his head holy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shall separate to Yahweh the days of his separation, and he shall bring a male lamb, a son of his year, for a guilt offering. And the first days shall fall, because his separation was defiled.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this is the law of the separate one: On a day fulfilling the days of his separation, he shall bring him to the opening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shall offer his offering to Yahweh: one male lamb without defect, a son of his year, for a burnt offering; and one female lamb without defect, a daughter of her year, for a sin offering, and one ram without defect for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 basket of unleavened bread, cakes of fine flour mixed with the oil, and wafers of unleavened bread smeared with the oil and their grain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priest shall offer before the face of Yahweh, and he shall make his sin offering and his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he shall make the ram a sacrifice of peace offerings to Yahweh with the basket of the unleavened bread. And the priest shall make his grain offering and his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separate one shall shave the head of his separation at the opening of the tent of meeting, and he shall take the hair of the head of his separation, and he shall put it on the fire that is under the sacrifice of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priest shall take the boiled shoulder from the ram and one cake of unleavened bread from the basket and one wafer of unleavened bread, and he shall put them on the palms of the separate one after his shaving his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priest shall wave them as a wave offering before the face of Yahweh. It is a holy thing to the priest with the breast of the wave offering and with the thigh of the contribution. And after, the separate one may drink wine.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the law of the separate one who vows his offering to Yahweh for his separation, apart from what his hand reaches. According to the mouth of his vow that he vowed, so he shall do in accordance with the law of his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“Speak to Aaron and to his sons, saying, ‘Thus you shall bless the sons of Israel, saying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“May Yahweh bless you and keep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May Yahweh cause his face to shine to you and may he be gracious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May Yahweh lift up his face to you and may he set peace for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they shall set my name on the sons of Israel and I shall bless them.”</w:t>
      </w:r>
      <w:r>
        <w:rPr>
          <w:lang w:val="en_US" w:bidi="en_US"/>
        </w:rPr>
      </w:r>
      <w:r>
        <w:rPr>
          <w:lang w:val="en_US" w:bidi="en_US"/>
        </w:rPr>
      </w:r>
    </w:p>
    <w:p>
      <w:pPr/>
      <w:r>
        <w:rPr>
          <w:lang w:val="en_US" w:bidi="en_US"/>
        </w:rPr>
      </w:r>
    </w:p>
    <w:p>
      <w:pPr>
        <w:pStyle w:val="Heading2"/>
      </w:pPr>
      <w:r>
        <w:rPr>
          <w:lang w:val="en_US" w:bidi="en_US"/>
        </w:rPr>
        <w:t>Numbers 7:1</w:t>
      </w:r>
      <w:r>
        <w:rPr>
          <w:lang w:val="en_US" w:bidi="en_US"/>
        </w:rPr>
      </w:r>
    </w:p>
    <w:p>
      <w:pPr/>
      <w:r>
        <w:rPr>
          <w:lang w:val="en_US" w:bidi="en_US"/>
        </w:rPr>
      </w:r>
      <w:r>
        <w:rPr>
          <w:vertAlign w:val="superscript"/>
          <w:lang w:val="en_US" w:bidi="en_US"/>
        </w:rPr>
        <w:t>1</w:t>
      </w:r>
      <w:r>
        <w:rPr>
          <w:lang w:val="en_US" w:bidi="en_US"/>
        </w:rPr>
        <w:t xml:space="preserve"> And it happened on the day Moses finished erecting the Dwelling that he anointed it and made it holy and all its vessels and the altar and all its vessels. And he anointed them and made them holy.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leaders of Israel, the heads of the house of their fathers, made an offering. They were the leaders of the tribes. They were the ones standing over the counted 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brought their offering before the face of Yahweh, six covered carts and twelve cattle, a cart for two of the leaders and an ox for one. And they offered them before the face of the Dwelling.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Yahweh said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from with them and they shall be for serving the service of the tent of meeting. And you shall give them to the Levites, a man according to the mouth of his service.”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Moses took the carts and the cattle, and he gave them to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gave two of the carts and four of the cattle to the sons of Gershon, according to the mouth of their service.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gave four of the carts and eight of the cattle to the sons of Merari, according to the mouth of their service, by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he did not give to the sons of Kohath, for the service of the holy place was on them; they carried on the shoulder.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leaders offered the dedication of the altar on the day it was anointed. And the leaders offered their offering before the face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Yahweh said to Moses, “One leader for the day, one leader for the day shall they offer their offering for the dedication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it happened that the one who offered his offering on the first day was Nahshon, the son of Amminadab,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for the sacrifice of the peace offerings: two cattle, five rams, five male goats, five male lambs, sons of a year. This {was} the offering of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second day, Nethanel the son of Zuar, the leader of Issachar, made an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offered his offering: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for the sacrifice of the peace offerings: two cattle, five rams, five male goats, five male lambs, sons of a year. This was the offering of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third day, the leader of the sons of Zebulun,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for the sacrifice of the peace offerings: two cattle, five rams, five male goats, five male lambs, sons of a year. This was the offering of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 the fourth day, the leader of the sons of Reuben,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for the sacrifice of the peace offerings: two cattle, five rams, five male goats, five male lambs, sons of a year. This was the offering of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 the fifth day, the leader of the sons of Simeon,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for the sacrifice of the peace offerings: two cattle, five rams, five male goats, five male lambs, sons of a year. This was the offering of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On the sixth day, the leader of the sons of Gad,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for the sacrifice of the peace offerings: two cattle, five rams, five male goats, five male lambs, sons of a year. This was the offering of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On the seventh day, the leader of the sons of Ephraim,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for the sacrifice of the peace offerings: two cattle, five rams, five male goats, five male lambs, sons of a year. This was the offering of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On the eighth day, the leader of the sons of Manasseh,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and for the sacrifice of the peace offerings: two cattle, five rams, five male goats, five male lambs, sons of a year. This was the offering of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On the ninth day, the leader of the sons of Benjamin,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and for the sacrifice of the peace offerings: two cattle, five rams, five male goats, five male lambs, sons of a year. This was the offering of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On the tenth day, the leader of the sons of Dan,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and for the sacrifice of the peace offerings: two cattle, five rams, five male goats, five male lambs, sons of a year. This was the offering of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On the day of the eleventh day, the leader of the sons of Asher, Pagiel the son of Okran:</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and for the sacrifice of the peace offerings: two cattle, five rams, five male goats, five male lambs, sons of a year. This was the offering of Pagiel the son of Okran.</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On the day of the twelfth day, the leader of the sons of Naphtali,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his offering was one silver dish (its weight was 130), one silver bowl of 70 shekels by the shekel of the holy place—the two of them were full of fine flour mixed with the oil for a grain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one palm-sized bowl of ten gold,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one bull, a son of cattle, one ram, one male lamb, a son of his year,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82</w:t>
      </w:r>
      <w:r>
        <w:rPr>
          <w:lang w:val="en_US" w:bidi="en_US"/>
        </w:rPr>
        <w:t xml:space="preserve">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83</w:t>
      </w:r>
      <w:r>
        <w:rPr>
          <w:lang w:val="en_US" w:bidi="en_US"/>
        </w:rPr>
        <w:t xml:space="preserve"> and for the sacrifice of the peace offerings: two cattle, five rams, five male goats, five male lambs, sons of a year. This was the offering of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84</w:t>
      </w:r>
      <w:r>
        <w:rPr>
          <w:lang w:val="en_US" w:bidi="en_US"/>
        </w:rPr>
        <w:t xml:space="preserve"> This is the dedication of the altar on the day it was anointed from with the leaders of Israel: 12 dishes of silver, 12 bowls of silver, 12 palm-sized bowls of gold.</w:t>
      </w:r>
      <w:r>
        <w:rPr>
          <w:lang w:val="en_US" w:bidi="en_US"/>
        </w:rPr>
      </w:r>
      <w:r>
        <w:rPr>
          <w:lang w:val="en_US" w:bidi="en_US"/>
        </w:rPr>
      </w:r>
    </w:p>
    <w:p>
      <w:pPr/>
      <w:r>
        <w:rPr>
          <w:lang w:val="en_US" w:bidi="en_US"/>
        </w:rPr>
      </w:r>
    </w:p>
    <w:p>
      <w:pPr/>
      <w:r>
        <w:rPr>
          <w:lang w:val="en_US" w:bidi="en_US"/>
        </w:rPr>
      </w:r>
      <w:r>
        <w:rPr>
          <w:vertAlign w:val="superscript"/>
          <w:lang w:val="en_US" w:bidi="en_US"/>
        </w:rPr>
        <w:t>85</w:t>
      </w:r>
      <w:r>
        <w:rPr>
          <w:lang w:val="en_US" w:bidi="en_US"/>
        </w:rPr>
        <w:t xml:space="preserve"> One silver bowl was 130 and one bowl was 70. All the silver of the vessels was 2, 400 by the shekel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86</w:t>
      </w:r>
      <w:r>
        <w:rPr>
          <w:lang w:val="en_US" w:bidi="en_US"/>
        </w:rPr>
        <w:t xml:space="preserve"> The palm-sized bowls of gold were 12, full of incense. The palm-sized bowl was ten by ten by the shekel of the holy place. All the gold of the palm-sized bowls was 120.</w:t>
      </w:r>
      <w:r>
        <w:rPr>
          <w:lang w:val="en_US" w:bidi="en_US"/>
        </w:rPr>
      </w:r>
      <w:r>
        <w:rPr>
          <w:lang w:val="en_US" w:bidi="en_US"/>
        </w:rPr>
      </w:r>
    </w:p>
    <w:p>
      <w:pPr/>
      <w:r>
        <w:rPr>
          <w:lang w:val="en_US" w:bidi="en_US"/>
        </w:rPr>
      </w:r>
    </w:p>
    <w:p>
      <w:pPr/>
      <w:r>
        <w:rPr>
          <w:lang w:val="en_US" w:bidi="en_US"/>
        </w:rPr>
      </w:r>
      <w:r>
        <w:rPr>
          <w:vertAlign w:val="superscript"/>
          <w:lang w:val="en_US" w:bidi="en_US"/>
        </w:rPr>
        <w:t>87</w:t>
      </w:r>
      <w:r>
        <w:rPr>
          <w:lang w:val="en_US" w:bidi="en_US"/>
        </w:rPr>
        <w:t xml:space="preserve"> All the cattle for the burnt offering were 12 bulls, 12 rams, 12 male lambs, sons of a year, and their grain offering. And 12 bucks of the goats were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88</w:t>
      </w:r>
      <w:r>
        <w:rPr>
          <w:lang w:val="en_US" w:bidi="en_US"/>
        </w:rPr>
        <w:t xml:space="preserve"> And all the cattle of the sacrifice of the peace offerings were 24 bulls, 60 rams, 60 male goats, 60 male lambs, sons of a year. This is the dedication of the altar after it was anointed.</w:t>
      </w:r>
      <w:r>
        <w:rPr>
          <w:lang w:val="en_US" w:bidi="en_US"/>
        </w:rPr>
      </w:r>
      <w:r>
        <w:rPr>
          <w:lang w:val="en_US" w:bidi="en_US"/>
        </w:rPr>
      </w:r>
    </w:p>
    <w:p>
      <w:pPr/>
      <w:r>
        <w:rPr>
          <w:lang w:val="en_US" w:bidi="en_US"/>
        </w:rPr>
      </w:r>
    </w:p>
    <w:p>
      <w:pPr/>
      <w:r>
        <w:rPr>
          <w:lang w:val="en_US" w:bidi="en_US"/>
        </w:rPr>
      </w:r>
      <w:r>
        <w:rPr>
          <w:vertAlign w:val="superscript"/>
          <w:lang w:val="en_US" w:bidi="en_US"/>
        </w:rPr>
        <w:t>89</w:t>
      </w:r>
      <w:r>
        <w:rPr>
          <w:lang w:val="en_US" w:bidi="en_US"/>
        </w:rPr>
        <w:t xml:space="preserve"> And when Moses entered into the tent of meeting to speak with him, then he heard the voice speaking to him from above the atonement lid that is on the box of the testimony, from between the two cherubim. And he spoke to him.</w:t>
      </w:r>
      <w:r>
        <w:rPr>
          <w:lang w:val="en_US" w:bidi="en_US"/>
        </w:rPr>
      </w:r>
      <w:r>
        <w:rPr>
          <w:lang w:val="en_US" w:bidi="en_US"/>
        </w:rPr>
      </w:r>
    </w:p>
    <w:p>
      <w:pPr/>
      <w:r>
        <w:rPr>
          <w:lang w:val="en_US" w:bidi="en_US"/>
        </w:rPr>
      </w:r>
    </w:p>
    <w:p>
      <w:pPr>
        <w:pStyle w:val="Heading2"/>
      </w:pPr>
      <w:r>
        <w:rPr>
          <w:lang w:val="en_US" w:bidi="en_US"/>
        </w:rPr>
        <w:t>Numbers 8:1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Aaron and say to him, ‘When you lift up the lamps to the front of the face of the lampstand, the seven lamps shall give light.’”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Aaron did so. To the front of the face of the lampstand he lifted up its lamps,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this {is} the work of the lampstand: a hammered gold work; it {was} a hammered work up to its base, up to its blossom. According to the appearance that Yahweh showed Moses, so he made the lampstand.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“Take the Levites from the midst of the sons of Israel and make them clean.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thus you shall do to them to make them clean: Sprinkle on them the water of the sin offering. And they shall pass a razor over all their body, and they shall wash their garments, and they shall make themselves clean.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shall take a bull, a son of cattle, and its grain offering of fine flour mixed with the oil. And you shall take a second bull, a son of cattle,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you shall bring the Levites near before the face of the tent of meeting. And you shall assemble all the congregation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shall bring the Levites near before the face of Yahweh, and the sons of Israel shall lay their hands on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Aaron shall wave the Levites as a wave offering before the face of Yahweh from with the sons of Israel. And they shall be for serving the service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Levites shall lay their hands on the head of the bulls and make the one as a sin offering and the one as a burnt offering to Yahweh, to make atonement for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you shall stand the Levites before the face of Aaron and before the face of his sons, and you shall wave them as a wave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you shall separate the Levites from the midst of the sons of Israel, and the Levites shall be for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afterwards the Levites shall enter to serve the tent of meeting. And you shall make them clean and you shall wave them as a wave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they are given, given to me from the midst of the sons of Israel. Instead of the opener of every womb, the firstborn of all from the sons of Israel, I have taken them for myself.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every firstborn among the sons of Israel, among the human and among the livestock, belongs to me. On the day of my striking every firstborn in the land of Egypt, I set them apart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I have taken the Levites instead of every firstborn among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 have given the Levites as given ones to Aaron and to his sons, from the midst of the sons of Israel, to serve the service of the sons of Israel in the tent of meeting and to make atonement for the sons of Israel. And there shall be no plague among the sons of Israel at the coming of the sons of Israel to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Moses and Aaron and all the assembly of the sons of Israel did to the Levites according to all that Yahweh had commanded Moses for the Levites; so the sons of Israel did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Levites purified themselves of sin, and they washed their garments, and Aaron waved them as a wave offering before the face of Yahweh, and Aaron made atonement for them to make them clean.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afterward the Levites entered to serve their service in the tent of meeting before the face of Aaron and before the face of his sons. Just as Yahweh had commanded Moses concerning the Levites, so he did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what is for the Levites: From a son of 25 years and above he shall enter to work work in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from a son of 50 years he shall return from the work of the service, and he shall not serve more.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he shall attend his brothers in the tent of meeting to keep responsibility, but service he shall not serve. Thus you shall do for the Levites in their responsibilities.”</w:t>
      </w:r>
      <w:r>
        <w:rPr>
          <w:lang w:val="en_US" w:bidi="en_US"/>
        </w:rPr>
      </w:r>
      <w:r>
        <w:rPr>
          <w:lang w:val="en_US" w:bidi="en_US"/>
        </w:rPr>
      </w:r>
    </w:p>
    <w:p>
      <w:pPr/>
      <w:r>
        <w:rPr>
          <w:lang w:val="en_US" w:bidi="en_US"/>
        </w:rPr>
      </w:r>
    </w:p>
    <w:p>
      <w:pPr>
        <w:pStyle w:val="Heading2"/>
      </w:pPr>
      <w:r>
        <w:rPr>
          <w:lang w:val="en_US" w:bidi="en_US"/>
        </w:rPr>
        <w:t>Numbers 9:1</w:t>
      </w:r>
      <w:r>
        <w:rPr>
          <w:lang w:val="en_US" w:bidi="en_US"/>
        </w:rPr>
      </w:r>
    </w:p>
    <w:p>
      <w:pPr/>
      <w:r>
        <w:rPr>
          <w:lang w:val="en_US" w:bidi="en_US"/>
        </w:rPr>
      </w:r>
      <w:r>
        <w:rPr>
          <w:vertAlign w:val="superscript"/>
          <w:lang w:val="en_US" w:bidi="en_US"/>
        </w:rPr>
        <w:t>1</w:t>
      </w:r>
      <w:r>
        <w:rPr>
          <w:lang w:val="en_US" w:bidi="en_US"/>
        </w:rPr>
        <w:t xml:space="preserve"> And Yahweh spoke to Moses in the wilderness of Sinai, in the second year of their going out from the land of Egypt, in the first month,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let the sons of Israel do the Passover at its appointed time.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day 14 in this month, between the evenings, you shall do it at its appointed time. According to all its statutes and according to all its ordinances you shall do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Moses spoke to the sons of Israel to do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did the Passover in the first, on day 14 of the month, between the evenings, in the wilderness of Sinai. According to all that Yahweh had commanded Moses, so did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there were men who were unclean by the body of a man, and they were not able to do the Passover on that day. And they came near before the face of Moses and before the face of Aaron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those men said to him, “We are unclean by the body of a man. Why are we restrained to not offer an offering of Yahweh at its appointed time in the midst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Moses said to them, “Stand and I shall hear what Yahweh commands for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to the sons of Israel, saying, ‘If a man, a man is unclean by a body or is on a distant road, for you or for your generations, then he may do the Passover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second month on day 14 between the evenings, they shall do it. With unleavened bread and bitter herbs they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shall not leave some of it until morning, and a bone they shall not break in it. According to every statute of the Passover they shall do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man, he who is clean and is not on a road, but ceases to do the Passover, now that person shall be cut off from his people because he did not offer the offering of Yahweh at its appointed time. That man shall carry his sin.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if a sojourner sojourns with you and does the Passover to Yahweh according to the statute of the Passover and according to its ordinance, so he shall do. One statute shall be for you and for the sojourner and for the native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on the day of raising up the Dwelling, the cloud covered the Dwelling of the tent of the testimony, and in the evening it was above the Dwelling like the appearance of fire until morning.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it was continually; the cloud covered it, and the appearance of fire at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according to the mouth the cloud was lifted from above the tent, then afterward the sons of Israel set out. And in the place there where the cloud dwelled, there the sons of Israel camped.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accordance with the mouth of Yahweh the sons of Israel set out, and in accordance with the mouth of Yahweh they camped. They camped all the days that the cloud dwelled above the Dwelling.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when the cloud prolonged above the Dwelling many days, then the sons of Israel kept the keeping of Yahweh and did not set 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it was when the cloud was days of number above the Dwelling, they camped in accordance with the mouth of Yahweh, and they set out in accordance with the mouth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it was when the cloud was from evening until morning and the cloud was taken up in the morning then they set out; or in the daytime and night, and the cloud was taken up, then they set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Whether two days or a month or days, when the cloud prolonged above the Dwelling to dwell above it, the sons of Israel camped and did not set out. And when it was taken up, they set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camped in accordance with the mouth of Yahweh, and they set out in accordance with the mouth of Yahweh. They kept the keeping of Yahweh, in accordance with the mouth of Yahweh by the hand of Moses.</w:t>
      </w:r>
      <w:r>
        <w:rPr>
          <w:lang w:val="en_US" w:bidi="en_US"/>
        </w:rPr>
      </w:r>
      <w:r>
        <w:rPr>
          <w:lang w:val="en_US" w:bidi="en_US"/>
        </w:rPr>
      </w:r>
    </w:p>
    <w:p>
      <w:pPr/>
      <w:r>
        <w:rPr>
          <w:lang w:val="en_US" w:bidi="en_US"/>
        </w:rPr>
      </w:r>
    </w:p>
    <w:p>
      <w:pPr>
        <w:pStyle w:val="Heading2"/>
      </w:pPr>
      <w:r>
        <w:rPr>
          <w:lang w:val="en_US" w:bidi="en_US"/>
        </w:rPr>
        <w:t>Numbers 10:1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“Make for you two trumpets of silver. You shall make them hammered work, and they shall be for you for the calling of the congregation and for pulling up the camps,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shall blow them and they shall congregate themselves to you, all the congregation, to the opening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if they blow one, then the leaders, the heads of the thousands of Israel, shall congregate themselves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you shall blow a blast and the camps camping to the east shall set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you shall blow a second blast and the camps camping to the south shall set out. They shall blow a blast for their setting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when assembling the assembly, you shall blow but you shall not blast.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sons of Aaron, the priests, shall blow the trumpets, and it shall be for you for a statute forever, for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when you enter battle in your land against the opponents who oppose you, then you shall blast the trumpets, and you shall be remembered before the face of Yahweh your God, and you shall be saved from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on a day of your joy and at your appointed times and at the heads of your months, then you shall blow the trumpets with your burnt offerings and with the sacrifices of your peace offerings, and it will be for you for a memorial before the face of your God.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it happened that in the second year, in the second month, on 20 in the month, the cloud was taken up from above the Dwelling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sons of Israel set out from the wilderness of Sinai according to their tribes, and the cloud dwelled in the wilderness of Paran,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they set out at the first in accordance with the mouth of Yahweh by the hand of Moses.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banner of the camp of the sons of Judah set out at the first according to their armies: and over his army was Nahson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over the army of the tribe of the sons of Issachar was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over the army of the tribe of the sons of Zebulun was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Dwelling was taken down, and the sons of Gershon and the sons of Merari, the lifters of the Dwelling, set out.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banner of the tribe of Reuben set out according to their armies: and over his company was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over the army of the tribe of the sons of Simeon was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over the army of the tribe of the sons of Gad was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Kohathites, lifters of the holy place, set out, and they raised up the Dwelling until their coming.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banner of the camp of the sons of Ephraim set out according to their armies, and over his army was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over the army of the tribe of the sons of Manasseh was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over the army of the tribe of the sons of Benjamin was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banner of the camp of the sons of Dan, gatherer for all the camps according to their armies, set out, and over his army was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over the army of the tribe of the sons of Asher was Pagiel the son of Okran,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over the army of the tribe of the sons of Naphtali was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were the tribes of the sons of Israel according to their armies. And they set out.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Moses said to Hobab, the son of Reuel the Midianite, the father-in-law of Moses, “We are about to set out to the place that Yahweh said, ‘I shall give it to you.’ Go with us, and we will do good to you. For Yahweh has spoken good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he said to him, “I will not go, but I will go to my land and to my family.”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he said, “Please do not leave us! Because you know our camping in the wilderness, and you could be for eyes for 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it will happen that if you go with us, then it will happen that that good which Yahweh shall do good with us, even we will do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they set out from the mountain of Yahweh a road of three days, and the box of the covenant of Yahweh was setting out before the face of them a road of three days, to seek out for them a resting place,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 cloud of Yahweh was over them by day when they set out from the camp.</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it happened, when the box set out, that Moses said, “Rise up, Yahweh, and your enemies will be scattered, and those who hate you will flee from your face.”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when it rested, he said, “Return, Yahweh, to the multitudes of the thousands of Israel.”</w:t>
      </w:r>
      <w:r>
        <w:rPr>
          <w:lang w:val="en_US" w:bidi="en_US"/>
        </w:rPr>
      </w:r>
      <w:r>
        <w:rPr>
          <w:lang w:val="en_US" w:bidi="en_US"/>
        </w:rPr>
      </w:r>
    </w:p>
    <w:p>
      <w:pPr/>
      <w:r>
        <w:rPr>
          <w:lang w:val="en_US" w:bidi="en_US"/>
        </w:rPr>
      </w:r>
    </w:p>
    <w:p>
      <w:pPr>
        <w:pStyle w:val="Heading2"/>
      </w:pPr>
      <w:r>
        <w:rPr>
          <w:lang w:val="en_US" w:bidi="en_US"/>
        </w:rPr>
        <w:t>Numbers 11:1</w:t>
      </w:r>
      <w:r>
        <w:rPr>
          <w:lang w:val="en_US" w:bidi="en_US"/>
        </w:rPr>
      </w:r>
    </w:p>
    <w:p>
      <w:pPr/>
      <w:r>
        <w:rPr>
          <w:lang w:val="en_US" w:bidi="en_US"/>
        </w:rPr>
      </w:r>
      <w:r>
        <w:rPr>
          <w:vertAlign w:val="superscript"/>
          <w:lang w:val="en_US" w:bidi="en_US"/>
        </w:rPr>
        <w:t>1</w:t>
      </w:r>
      <w:r>
        <w:rPr>
          <w:lang w:val="en_US" w:bidi="en_US"/>
        </w:rPr>
        <w:t xml:space="preserve"> And when the people were complaining it was evil in the ears of Yahweh, and Yahweh heard and his nose burned, and the fire of Yahweh burned among them, and it ate at the end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people cried out to Moses, and Moses prayed to Yahweh and the fire sank;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name of that place was called Taberah, for the fire of Yahweh burned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gathered rabble that was in its inner part desired a desire, and they turned back, and they wept, also the sons of Israel. And they said, “Who will let us eat meat?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remember the fish that we ate in Egypt for nothing, the cucumbers, and the melons, and the leeks, and the onions, and the garlic.</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now our life is dried up, there is not anything except for the manna in our eyes.”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manna, it was like the seed of coriander, and its eye was like the eye of bdellium.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people went around and picked up and ground with the handmill or crushed with the mortar and boiled in the pot and made it cakes, and its taste was like the taste of the delicacy of the oil,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when the dew came down on the camp at night, the manna came down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Moses heard the people weeping according to its clans, a man to the opening of his tent; and the nose of Yahweh burned exceedingly, and it was evil in the eyes of Moses.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Moses said to Yahweh, “Why do you do evil to your servant? And why have I not found favor in your eyes, by putting the burden of all this people on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Did I conceive all of this people? Did I give birth to him so that you could say to me, ‘Carry him in your bosom just as the one who nourishes carries the one who sucks over the ground that you have sworn to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where is meat for me to give to all of this people? For they weep beside me, saying, ‘Give to us meat and let us 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not able by myself to carry all of this people, for they are heavier than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you are going to do thus to me, please slay me quickly, if I have found favor in your eyes, and do not let me look on my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Yahweh said to Moses, “Gather for me 70 men from the elders of Israel whom you know, so that they will be elders of the people and its officers, and take them to the tent of meeting, and they shall station themselves there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will come down and speak with you there, and I will withdraw some of the spirit that is on you and put it on them, and they will carry with you the burden of the people, and you will not carry by yourself.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to the people you shall say, ‘Make yourselves holy for tomorrow, and you shall eat meat. For you have wept in the ears of Yahweh, saying, “Who will let us eat meat? For it was good for us in Egypt.” And Yahweh will give to you meat, and you will 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eat not one day and not two days and not five days and not ten days and not twenty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until a month of days, until when it goes out from your nose. And it shall be for disgust for you, because that you rejected Yahweh who is in the midst of you, and you wept before his face, saying, “Why this—we went out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Moses said, “The people are 600, 000 on foot who I am in the midst of, and you have said, ‘I shall give to them meat and they shall eat a month of days.’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Shall flock and herd be slaughtered for them and one find for them? If all the fish of the sea were gathered for them, then will one find for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Yahweh said to Moses, “Is the hand of Yahweh short? Now you will see whether my word will happen to you or not.”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Moses went out and he spoke to the people the words of Yahweh. And he gathered 70 men from the elders of the people, and he had them stand round about the tent.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Yahweh came down in the cloud and he spoke to him, and he withdrew some of the spirit that was on him, and he put it on 70 men, the elders. And it happened when the spirit rested on them that they prophesied but did not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two of the men were left in the camp: The name of the one was Eldad, and the name of the second was Medad. And the spirit rested on them, and they were among the written down ones, but they had not gone out to the tent; and they prophesied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young man ran and reported to Moses, and he said, “Eldad and Medad are prophesying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Joshua the son of Nun, the server of Moses from his youth, responded and said, “My master Moses, restrain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Moses said to him, “Are you being jealous for me? And if only he would make all the people of Yahweh prophets, that Yahweh would put his Spirit on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Moses withdrew to the camp, he and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a wind set out from with Yahweh, and it brought over quail from the sea, and it left on the camp like a road of a day here and like a road of a day here, round about the camp, and like two cubits on the face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people rose all that day and all the night and all the day of the next day, and they gathered the quail. The one who did little gathered ten homers. And they spread out for them, spreading out round about the camp.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meat was still between their teeth–before it was chewed–and the nose of Yahweh burned against the people, and Yahweh struck the people an exceedingly great blow,</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he called the name of that place Kibroth Hattaavah, because there they buried the people who had desired.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From Kibroth Hattaavah the people set out to Hazeroth. Then they were in Hazeroth.</w:t>
      </w:r>
      <w:r>
        <w:rPr>
          <w:lang w:val="en_US" w:bidi="en_US"/>
        </w:rPr>
      </w:r>
      <w:r>
        <w:rPr>
          <w:lang w:val="en_US" w:bidi="en_US"/>
        </w:rPr>
      </w:r>
    </w:p>
    <w:p>
      <w:pPr/>
      <w:r>
        <w:rPr>
          <w:lang w:val="en_US" w:bidi="en_US"/>
        </w:rPr>
      </w:r>
    </w:p>
    <w:p>
      <w:pPr>
        <w:pStyle w:val="Heading2"/>
      </w:pPr>
      <w:r>
        <w:rPr>
          <w:lang w:val="en_US" w:bidi="en_US"/>
        </w:rPr>
        <w:t>Numbers 12:1</w:t>
      </w:r>
      <w:r>
        <w:rPr>
          <w:lang w:val="en_US" w:bidi="en_US"/>
        </w:rPr>
      </w:r>
    </w:p>
    <w:p>
      <w:pPr/>
      <w:r>
        <w:rPr>
          <w:lang w:val="en_US" w:bidi="en_US"/>
        </w:rPr>
      </w:r>
      <w:r>
        <w:rPr>
          <w:vertAlign w:val="superscript"/>
          <w:lang w:val="en_US" w:bidi="en_US"/>
        </w:rPr>
        <w:t>1</w:t>
      </w:r>
      <w:r>
        <w:rPr>
          <w:lang w:val="en_US" w:bidi="en_US"/>
        </w:rPr>
        <w:t xml:space="preserve"> And Miriam and Aaron spoke against Moses on account of the Cushite wife that he had taken, because he had taken a Cushite wife.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said, “Has Yahweh really only spoken with Moses? Has he not spoken also with us?” And Yahweh heard.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man Moses was exceedingly humble, more than every human who was on the 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Yahweh said immediately to Moses and to Aaron and to Miriam, “The three of you go out to the tent of meeting,” and the three of them went 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came down in a column of cloud, and he stood at the opening of the tent, and he called Aaron and Miriam and the two of them went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said, “Hear now my words! If one is your prophet, I, Yahweh will make myself known to him in the vision. I will speak with him in the dream.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Not so my servant Moses; he is trustworthy in all my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speak with him mouth to mouth, and with appearance, and not with riddles; and he looks at the form of Yahweh. And why are you not afraid to speak against my servant, against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nose of Yahweh burned against them and he went,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cloud departed from over the tent. And behold, Miriam was with a skin disease, like the snow, and Aaron turned to Miriam, and behold, she was with a skin disease,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Aaron said to Moses, “Please, my master, please do not put on us sin which we did foolishly and which we sinned.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Please do not let her be like the dead one who, when he comes out from the womb of his mother, then half of his flesh is eaten.”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Moses cried out to Yahweh, saying, “God, please, please heal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Yahweh said to Moses, “If her father surely spit in her face, would she not be humiliated seven days? She shall be shut up seven days from outside of the camp, and afterward she may be brought 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Miriam was shut up from outside of the camp seven days, and the people did not set out until the bringing in of Miriam.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after, the people set out from Hazeroth, and they camped in the wilderness of Paran.</w:t>
      </w:r>
      <w:r>
        <w:rPr>
          <w:lang w:val="en_US" w:bidi="en_US"/>
        </w:rPr>
      </w:r>
      <w:r>
        <w:rPr>
          <w:lang w:val="en_US" w:bidi="en_US"/>
        </w:rPr>
      </w:r>
    </w:p>
    <w:p>
      <w:pPr/>
      <w:r>
        <w:rPr>
          <w:lang w:val="en_US" w:bidi="en_US"/>
        </w:rPr>
      </w:r>
    </w:p>
    <w:p>
      <w:pPr>
        <w:pStyle w:val="Heading2"/>
      </w:pPr>
      <w:r>
        <w:rPr>
          <w:lang w:val="en_US" w:bidi="en_US"/>
        </w:rPr>
        <w:t>Numbers 13:1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“Send for yourself men, and they shall explore the land of Canaan, which I am giving to the sons of Israel. You shall send one man by one man according to the tribe of his fathers, every leader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Moses sent them from the wilderness of Paran in accordance with the mouth of Yahweh. All of them were men, they were the heads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these are their names: of the tribe of Reuben was Shammua the son of Zaccur;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tribe of Simeon was Shaphat the son of Hori;</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tribe of Judah was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tribe of Issachar was Igal the son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tribe of Ephraim was Hoshea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tribe of Benjamin was Palti the son of Raphu;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tribe of Zebulun was Gaddiel the son of Sodi;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the tribe of Joseph, of the tribe of Manasseh, was Gaddi the son of Susi;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the tribe of Dan was Ammiel the son of Gemalli;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the tribe of Asher was Sethur the son of Michael;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the tribe of Naphtali was Nahbi the son of Vophsi;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the tribe of Gad was Geuel the son of Maki.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names of the men whom Moses sent to explore the land; and Moses called Hoshea the son of Nun, Joshua.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Moses sent them to explore the land of Canaan, and he said to them, “Go up here through the Negev, and you shall go up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you shall see the land, how it is; and the people who dwell on it, whether he is strong or weak, whether he is few or many;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how is the land in which he is dwelling, whether it is good or evil; and how are the cities in which he is dwelling, whether in camps or in fortifications;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how is the land, whether it is fat or lean, whether there are trees in it or not, and you shall strengthen yourselves, and you shall take from the fruit of the land.” (And the days were the days of the firstfruits of the grapes.)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went up, and they explored the land from the wilderness of Zin to Rehob, to enter Hamath.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went up through the Negev and they came to Hebron. And Ahiman, Sheshai, and Talmai, those born of the Anak, were there. (And Hebron had been built seven years before Zoan of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they came to the wadi of Eschol, and from there they cut a branch and one cluster of grapes, and they carried it by the carrying pole with two men, and some of the pomegranates and some of the figs.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called that place the wadi of Eshkol on account of the cluster that the sons of Israel cut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they returned from exploring the land at the end of 40 days,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they went and they came to Moses and to Aaron and to all the congregation of the sons of Israel, to the wilderness of Paran at Kadesh. And they brought back them and all the congregation word, and they showed them the fruit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they recounted to him, and they said, “We entered into the land where you sent us, and it is certainly flowing with milk and honey, and this is its fruit.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 the people who dwell in the land are fierce, and the cities are fortified very large, and also we saw those born of the Anak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Amalek is dwelling in the land of the Negev, and the Hittite and the Jebusite and the Amorite is dwelling in the hill country, and the Canaanite is dwelling beside the sea and beside the hand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Caleb hushed the people near Moses and he said, “We will certainly go up and take possession of it, for we are certainly able to prevail over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men who went up with him said, “We are not able to go up against the people, because he is stronger than 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they caused an evil report of the land, it that they had explored, to go out to the sons of Israel, saying, “The land in which we passed through to explore it, it is a land that eats those who dwell in it. And all the people whom we saw in the midst of it were men of size,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there we saw the Nephilim, the sons of Anak from the Nephilim, and we were like grasshoppers in our eyes, and so we were in their eyes.”</w:t>
      </w:r>
      <w:r>
        <w:rPr>
          <w:lang w:val="en_US" w:bidi="en_US"/>
        </w:rPr>
      </w:r>
      <w:r>
        <w:rPr>
          <w:lang w:val="en_US" w:bidi="en_US"/>
        </w:rPr>
      </w:r>
    </w:p>
    <w:p>
      <w:pPr/>
      <w:r>
        <w:rPr>
          <w:lang w:val="en_US" w:bidi="en_US"/>
        </w:rPr>
      </w:r>
    </w:p>
    <w:p>
      <w:pPr>
        <w:pStyle w:val="Heading2"/>
      </w:pPr>
      <w:r>
        <w:rPr>
          <w:lang w:val="en_US" w:bidi="en_US"/>
        </w:rPr>
        <w:t>Numbers 14:1</w:t>
      </w:r>
      <w:r>
        <w:rPr>
          <w:lang w:val="en_US" w:bidi="en_US"/>
        </w:rPr>
      </w:r>
    </w:p>
    <w:p>
      <w:pPr/>
      <w:r>
        <w:rPr>
          <w:lang w:val="en_US" w:bidi="en_US"/>
        </w:rPr>
      </w:r>
      <w:r>
        <w:rPr>
          <w:vertAlign w:val="superscript"/>
          <w:lang w:val="en_US" w:bidi="en_US"/>
        </w:rPr>
        <w:t>1</w:t>
      </w:r>
      <w:r>
        <w:rPr>
          <w:lang w:val="en_US" w:bidi="en_US"/>
        </w:rPr>
        <w:t xml:space="preserve"> And all the congregation lifted up and gave their voice, and the people wept in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all the sons of Israel murmured against Moses and against Aaron. And all the congregation said to them, “If only we had died in the land of Egypt, or if only we had died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why is Yahweh bringing us to this land to fall by the sword? Our wives and our children will be for plunder. Is it not good for us to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said, a man to his brother, “Let us set a head, and let us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Moses and Aaron fell on their faces before the face of all the assembly of the congregation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Joshua the son of Nun and Caleb the son of Jephunneh, from the ones who explored the land, tore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spoke to all the congregation of the sons of Israel, saying, “The land in which we passed through to explore it is a very exceedingly good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Yahweh delights in us, then he will bring us into this land, and he will give it to us, a land that is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Only you shall not rebel against Yahweh, and you shall not fear the people of the land, for they are our food. He has turned their shadow from over them, and Yahweh is with us. You shall not fear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all the congregation said to stone them with stones. But the glory of Yahweh appeared in the tent of meeting to all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Yahweh said to Moses, “Until when will this people spurn me? And until when will they not trust in me, despite all the signs that I have done in the midst of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strike him down with the plague, and I will disinherit him, and I will make you into a nation greater and more numerous than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Moses said to Yahweh, “And the Egyptians have heard that you brought this people up with your power from the midst of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have spoken to those dwelling in this land. They have heard that you, Yahweh, are in the midst of this people; that you, Yahweh, have been seen eye by eye, and your cloud is standing over them, and in a column of cloud you are going before their face by day and in a column of fire at night.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kill this people like one man, then the nations will say that they heard a report of you,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Yahweh was not able to bring this people into the land that he swore to them, so he slaughtered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now, please let the power of my Lord be great, just as you have spoken,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is long of nostrils and abundant of covenant faithfulness, lifting up iniquity and transgression. But surely he will not leave unpunished, appointing the iniquity of fathers on sons, on thirds, and on fourths.’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Please forgive this people of the iniquity according to the greatness of your covenant faithfulness, and just as you have lifted up this people, from Egypt and to 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Yahweh said, “I have forgiven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truly, I live, and all the earth will be filled with the glory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all the men who have seen my glory and my signs that I did in Egypt and in the wilderness, and they tested me this ten times and have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they see the land that I have sworn to their fathers…and all those who spurn me will not see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my servant Caleb, because another spirit is with him, and he was fully after me, I will bring him into the land that he will come to there, and his seed will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Amalekite and the Canaanite were dwelling in the valley.) Tomorrow turn and set out for yourselves to the wilderness, the way of the Sea of Reeds.”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“Until when must I listen to this evil congregation, they who are murmuring against me the murmurings of the sons of Israel, they who are murmuring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Say to them, ‘{As} I live,’–the declaration of Yahweh–‘surely just as you have spoken in my ears, so I will do to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this wilderness your corpses will fall and all your counted ones according to all your number, from a son of 20 years and upward, who have murmured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you enter into the land that I have lifted up my hand to make you dwell in … except Caleb the son of Jephunneh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your children who you said would be for plunder; and I will bring them, and they will know the land, it that you have rejected.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you, your corpses will fall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your sons will be those who herd in the wilderness 40 years, and they will carry your fornications until the finishing of your corpses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By the number of the days that you explored the land, 40 days, a day for the year, a day for the year, you will carry your iniquities 40 years. And you will know my opposition.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Yahweh, have spoken. Surely I will do this to all this evil congregation, the ones who have congregated themselves against me. In this wilderness they will finish, and there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 men whom Moses had sent to explore the land and had returned and caused all the congregation to murmur against him by causing an evil report against the land to go out,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even the men who had caused to go out the evil report of the evil land, died by the plague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Joshua the son of Nun and Caleb the son of Jephunneh lived from those men, the ones who went to explore the land.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Moses spoke these words to all the sons of Israel, and the people mourned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they rose early in the morning and went up to the head of the mountain, saying, “Here we are, and we will go up to the place that Yahweh has said, for we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Moses said, “Why this—are you passing over the mouth of Yahweh? And it will not succeed.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shall not go up, because Yahweh is not in the midst of you, that you not be struck down before the face of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 Amalekite and the Canaanite are there before your face, and you will fall by the sword, for you have turned from after Yahweh, and therefore Yahweh will not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they presumed to go up to the head of the mountain, but the box of the covenant of Yahweh and Moses did not depart from the midst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And the Amalekite and the Canaanite who dwelled on that mountain, came down. And they smote them and beat them to pieces as far as the Hormah.</w:t>
      </w:r>
      <w:r>
        <w:rPr>
          <w:lang w:val="en_US" w:bidi="en_US"/>
        </w:rPr>
      </w:r>
      <w:r>
        <w:rPr>
          <w:lang w:val="en_US" w:bidi="en_US"/>
        </w:rPr>
      </w:r>
    </w:p>
    <w:p>
      <w:pPr/>
      <w:r>
        <w:rPr>
          <w:lang w:val="en_US" w:bidi="en_US"/>
        </w:rPr>
      </w:r>
    </w:p>
    <w:p>
      <w:pPr>
        <w:pStyle w:val="Heading2"/>
      </w:pPr>
      <w:r>
        <w:rPr>
          <w:lang w:val="en_US" w:bidi="en_US"/>
        </w:rPr>
        <w:t>Numbers 15:1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sons of Israel and say to them, ‘When you enter into the land of your dwellings, which I am giving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you shall make an offering made by fire to Yahweh, a burnt offering or a sacrifice, to do an extraordinary vow or with a voluntary offering, or at your appointed times, to make an aroma of soothing for Yahweh from the herd or from the flock.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one who is offering shall offer his offering to Yahweh, a grain offering, a tenth of fine flour mixed with a fourth of the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wine for the drink offering, a fourth of the hin, you shall make with the burnt offering or for the sacrifice, for the one male lamb.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Or for the ram you shall make a grain offering, two tenths fine flour mixed with a third of the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wine for the drink offering, a third of the hin, you shall offer as an aroma of soothing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when you make a son of cattle a burnt offering or a sacrifice, to do an extraordinary vow or peace offerings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shall offer with the son of the cattle a grain offering, three tenths fine flour mixed with a half of the hin of the 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shall offer a half of the hin of wine for the drink offering, an offering made by fire, an aroma of soothing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it shall be done for the one ox or for the one ram or for the small livestock among the male lambs or among the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According to the number that you do, thus you shall do for the one according to their number.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native shall do these things thus for offering an offering made by fire, an aroma of soothing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if a sojourner sojourns with you, or whoever is in the midst of you for your generations, and he makes an offering made by fire, an aroma of soothing for Yahweh, just as you shall do, so he shall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assembly statute is one for you and for the sojourner, the one who is sojourning, a statute of eternity for your generations. As you, so the sojourner shall be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instruction and one ordinance shall be for you and for the sojourner, the one who is sojourning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“Speak to the sons of Israel and say to them, ‘When you enter into the land there to which I am bringing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it shall be that when you eat from the bread of the land, you shall raise a raised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first of your dough shall be a cake you shall raise as a raised offering. Like a raised offering of the threshing floor, so you shall raise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From the first of your dough you shall give a raised offering to Yahweh for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when you stray and do not do all these commandments that Yahweh has spoken to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that Yahweh has commanded to you by the hand of Moses, from the day that Yahweh commanded and beyond for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it shall be that, if it was done as unintentional sin away from the eyes of the congregation, then all the congregation shall make a bull, one son of cattle, for a burnt offering, for an aroma of soothing for Yahweh, and its grain offering and its drink offering, according to the ordinance, and one buck of the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priest shall make atonement for all the congregation of the sons of Israel, and it shall be forgiven for them, for it was an unintentional sin, and they have brought their offering, an offering made by fire, to Yahweh, and their sin offering before the face of Yahweh for their unintentional sin.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it shall be forgiven for all the congregation of the sons of Israel and for the sojourner, the one who is sojourning in the midst of them, because of all the people with unintentional sin.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if one person sins with an unintentional sin, then he shall offer a female goat, a daughter of its year,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 priest shall make atonement for the person, the one who sinned unintentionally with a sin, with an unintentional sin, before the face of Yahweh, to make atonement for him, and it shall be forgiven for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native among the sons of Israel and for the sojourner, the one who is sojourning in the midst of them, one instruction shall be for you for the one who does an unintentional sin.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person who does with a raised hand, from the native and from the sojourner, he is blaspheming Yahweh, and that person shall be cut off from the midst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because he has despised the word of Yahweh and has broken his commandment, that person shall certainly be cut off. His iniquity shall be on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sons of Israel were in the wilderness, and they found a man gathering pieces of wood on the day of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 ones who found him gathering pieces of wood brought him near to Moses and to Aaron and to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they made him rest in the keeping place, because it had not been declared what should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Yahweh said to Moses, “The man shall certainly die, all the congregation stoning him with the stones from the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all the congregation brought him out to the outside of the camp, and they stoned him with the stones and he died,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“Speak to the sons of Israel and say to them, ‘And they shall make for themselves a tassel on the wings of their garments for their generations, and they shall put a cord of blue on the tassel of the wing,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it shall be for you for a tassel, and you shall see it, and you shall remember all the commandments of Yahweh, and you shall do them. And you shall not explore after your heart and after your eyes, them which you are prostituting after,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that you shall remember and do all my commandments. And you shall be holy ones for your God.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am Yahweh your God, who brought you out from the land of Egypt, to become a God for you. I am Yahweh your God.”</w:t>
      </w:r>
      <w:r>
        <w:rPr>
          <w:lang w:val="en_US" w:bidi="en_US"/>
        </w:rPr>
      </w:r>
      <w:r>
        <w:rPr>
          <w:lang w:val="en_US" w:bidi="en_US"/>
        </w:rPr>
      </w:r>
    </w:p>
    <w:p>
      <w:pPr/>
      <w:r>
        <w:rPr>
          <w:lang w:val="en_US" w:bidi="en_US"/>
        </w:rPr>
      </w:r>
    </w:p>
    <w:p>
      <w:pPr>
        <w:pStyle w:val="Heading2"/>
      </w:pPr>
      <w:r>
        <w:rPr>
          <w:lang w:val="en_US" w:bidi="en_US"/>
        </w:rPr>
        <w:t>Numbers 16:1</w:t>
      </w:r>
      <w:r>
        <w:rPr>
          <w:lang w:val="en_US" w:bidi="en_US"/>
        </w:rPr>
      </w:r>
    </w:p>
    <w:p>
      <w:pPr/>
      <w:r>
        <w:rPr>
          <w:lang w:val="en_US" w:bidi="en_US"/>
        </w:rPr>
      </w:r>
      <w:r>
        <w:rPr>
          <w:vertAlign w:val="superscript"/>
          <w:lang w:val="en_US" w:bidi="en_US"/>
        </w:rPr>
        <w:t>1</w:t>
      </w:r>
      <w:r>
        <w:rPr>
          <w:lang w:val="en_US" w:bidi="en_US"/>
        </w:rPr>
        <w:t xml:space="preserve"> And Korah, the son of Izhar, the son of Kohath, the son of Levi, and Dathan and Abiram, the sons of Eliab, and On, the son of Peleth, the sons of Reuben, took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rose up before the face of Moses with men from the sons of Israel, 250 leaders of the congregation, the called ones of the appointed meeting, men of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assembled against Moses and against Aaron. And they said to them, “It is much for you! For all of the congregation, all of them, are holy and Yahweh is in their midst. And why do you lift up yourselves above the assembly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Moses heard and fell on his face.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spoke to Korah and to all his congregation, saying, “And in the morning Yahweh will make known who belongs to him and is the holy one and whom he will bring near to him. And him whom he chooses he will bring near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this: Korah and all his congregation, take for yourselves censers,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put fire in them, and set incense on them before the face of Yahweh tomorrow. And it will happen that the man whom Yahweh chooses, he will be the holy one. It is much for you,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Moses said to Korah, “Now listen,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it a small thing for you that the God of Israel has separated you from the congregation of Israel to bring you near to him to serve the service of the Dwelling of Yahweh and to stand before the face of the congregation to minister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he has brought you near, and all your brothers, the sons of Levi, with you. And you are seeking the priesthood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you and all your congregation are the ones congregating against Yahweh, and Aaron, what is he that you grumble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Moses sent to call for Dathan and for Abiram, the sons of Eliab, and they said, “We will not go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 it a small thing that you have brought us up from a land flowing with milk and honey to make us die in the wilderness? But you have made yourself ruler over us, even to make yourself ruler!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you have not brought us into a land flowing with milk and honey, or given to us an inheritance of field or vineyard. Will you gouge out the eyes of these men? We will not go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it burned exceedingly for Moses, and he said to Yahweh, “Do not turn to their offering. I have not taken one donkey from them. And I have not harmed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Moses said to Korah, “You and all your congregation be before the face of Yahweh, you and they and Aaron, tomorrow,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take a man his censer, and put incense on them, and bring before the face of Yahweh, a man his censer, 250 censers, and you and Aaron, a man his censer.”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took a man his censer, and they put fire on it and set incense on it, and they stood at the opening of the tent of meeting with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Korah assembled all the congregation against them at the opening of the tent of meeting, and the glory of Yahweh appeared to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“Separate yourselves from the midst of this congregation, and I shall finish them in a moment.”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fell on their faces and said, “God, the God of the spirits of all flesh, will one man sin and you become furious against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“Speak to the congregation, saying, ‘Get yourselves up from around the dwellings of Korah, Dathan, and Abiram.’”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Moses rose and went to Dathan and Abiram, and the elders of Israel went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he spoke to the congregation, saying, “Now turn from beside the tents of these wicked men and do not touch anything that belongs to them, lest you be swept away by all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they got themselves up from beside the dwelling of Korah, Dathan, and Abiram, from all around, and Dathan and Abiram went out, standing at the opening of their tents with their wives and their sons and their little children.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Moses said, “By this you will know that Yahweh has sent me to do all these deeds, that they are not from my heart: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these ones die like the death of every man and the appointment of every man is appointed to them, Yahweh has not sent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Yahweh creates a creation and the ground opens its mouth and swallows them and all that belongs to them and they go down alive to Sheol, then you will know that these men have spurned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it happened when he finished speaking all these words that the ground that was under them split open.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earth opened its mouth and swallowed them and their houses and every man who belonged to Korah and all the property.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they went down to Sheol alive, they and all that belonged to them, and the earth covered over them and they perished from the midst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all Israel who was surrounding them fled from their sound, for they said, “Lest the earth swallow us!”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fire went out from with Yahweh, and it ate the 250 men offering the incense.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“Say to Eleazar the son of Aaron the priest, and he shall lift up the censers from between the burning and scatter the fire abroad, for they are holy.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censers of these sinners against their lives, make them hammered sheets of thin metal, plating for the altar. For they offered them before the face of Yahweh, and they are holy, and they shall be for a sign for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Eleazar the priest took the censers of bronze that the burned ones had offered, and they hammered them as a plating for the altar,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 reminder for the sons of Israel, so that an unfamiliar man, he who is not from the seed of Aaron, shall not come near to burn incense before the face of Yahweh, and he shall not be like Korah and his congregation, just as Yahweh spoke by the hand of Moses to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all the congregation of the sons of Israel grumbled against Moses and against Aaron from the next day, saying, “You yourselves killed the people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it happened when the congregation assembled against Moses and against Aaron that they turned to the tent of meeting, and behold, the cloud covered it, and the glory of Yahweh was seen.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Moses and Aaron came to the face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“Get yourselves up from the midst of this congregation, and I shall finish them in a moment,” and they fell on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Moses said to Aaron, “Take the censer, and put fire on it from on the altar, and set incense, and go quickly into the congregation, and make atonement for them, because the wrath has gone out from before the face of Yahweh. The plague has begun.”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Aaron took just as Moses said and ran into the midst of the assembly. And behold, the plague had begun among the people. And he put the incense and made atonement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he stood between the ones who died and the ones who lived. And the plague was stopped.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the ones who died by the plague were 14, 700, apart from the ones who died on account of the matter of Korah.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Aaron returned to Moses, to the opening of the tent of meeting, and the plague was stopped.</w:t>
      </w:r>
      <w:r>
        <w:rPr>
          <w:lang w:val="en_US" w:bidi="en_US"/>
        </w:rPr>
      </w:r>
      <w:r>
        <w:rPr>
          <w:lang w:val="en_US" w:bidi="en_US"/>
        </w:rPr>
      </w:r>
    </w:p>
    <w:p>
      <w:pPr/>
      <w:r>
        <w:rPr>
          <w:lang w:val="en_US" w:bidi="en_US"/>
        </w:rPr>
      </w:r>
    </w:p>
    <w:p>
      <w:pPr>
        <w:pStyle w:val="Heading2"/>
      </w:pPr>
      <w:r>
        <w:rPr>
          <w:lang w:val="en_US" w:bidi="en_US"/>
        </w:rPr>
        <w:t>Numbers 17:1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sons of Israel, and take a staff from with them, a staff for the house of a father, from with all their leaders for the house of their fathers, 12 staffs. You shall write a man his name on his staff,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shall write the name of Aaron on the staff of Levi; for one staff is for the head of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you shall rest them in the tent of meeting, before the face of the testimony, there where I meet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it will happen that the man, him whom I choose, his staff will bud. And I will make the grumblings of the sons of Israel that they are grumbling against you cease from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Moses spoke to the sons of Israel, and all their leaders gave to him a staff for one leader, a staff for one leader, for the house of their fathers, 12 staffs, and the staff of Aaron was in the midst of their staffs;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Moses rested the staffs before the face of Yahweh in the tent of testimony.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it happened from the next day that Moses came into the tent of the testimony, and behold, the staff of Aaron for the house of Levi had budded, and it brought out a bud, and it blossomed a flower, and it ripened almonds!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Moses brought out all the staffs from before the face of Yahweh to all the sons of Israel. And they saw and took, a man his staff.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Yahweh said to Moses, “Return the staff of Aaron to the face of the testimony for keeping for a sign for the sons of rebellion, and you shall end their grumblings from against me, and they shall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Moses did just as Yahweh had commanded him, thus he did.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sons of Israel spoke to Moses, saying, “Look, we will expire! We will perish! All of us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who come near, who come near to the Dwelling of Yahweh die. Will we be finished by expiring?”</w:t>
      </w:r>
      <w:r>
        <w:rPr>
          <w:lang w:val="en_US" w:bidi="en_US"/>
        </w:rPr>
      </w:r>
      <w:r>
        <w:rPr>
          <w:lang w:val="en_US" w:bidi="en_US"/>
        </w:rPr>
      </w:r>
    </w:p>
    <w:p>
      <w:pPr/>
      <w:r>
        <w:rPr>
          <w:lang w:val="en_US" w:bidi="en_US"/>
        </w:rPr>
      </w:r>
    </w:p>
    <w:p>
      <w:pPr>
        <w:pStyle w:val="Heading2"/>
      </w:pPr>
      <w:r>
        <w:rPr>
          <w:lang w:val="en_US" w:bidi="en_US"/>
        </w:rPr>
        <w:t>Numbers 18:1</w:t>
      </w:r>
      <w:r>
        <w:rPr>
          <w:lang w:val="en_US" w:bidi="en_US"/>
        </w:rPr>
      </w:r>
    </w:p>
    <w:p>
      <w:pPr/>
      <w:r>
        <w:rPr>
          <w:lang w:val="en_US" w:bidi="en_US"/>
        </w:rPr>
      </w:r>
      <w:r>
        <w:rPr>
          <w:vertAlign w:val="superscript"/>
          <w:lang w:val="en_US" w:bidi="en_US"/>
        </w:rPr>
        <w:t>1</w:t>
      </w:r>
      <w:r>
        <w:rPr>
          <w:lang w:val="en_US" w:bidi="en_US"/>
        </w:rPr>
        <w:t xml:space="preserve"> And Yahweh said to Aaron, “You and your sons and the house of your father with you shall bear the iniquity of the holy place; and you and your sons with you shall bear the iniquity of your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also bring with you your brothers, the staff of Levi, the tribe of your father, and they shall be joined to you and serve you; and you and your sons with you shall be before the face of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shall keep your keeping and the keeping of all of the tent. However, they shall not come near to the vessels of the holy place or to the altar, and they will not die, both them and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shall be joined to you and shall keep the keeping of the tent of meeting, for all the service of the tent; and a stranger shall not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you shall keep the keeping of the holy place and the keeping of the altar, and there shall not again be fury against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behold, I have taken your brothers the Levites from the midst of the sons of Israel as a gift for you, ones given to Yahweh to serve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 and your sons with you shall keep your priesthood for all the things of the altar and for the inside of the curtain, and you shall serve. I have given your priesthood as a gift of service, and a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Yahweh spoke to Aaron, “And I, behold, I have given to you the keeping of my contribution, of all the holy things of the sons of Israel I have given them to you for a portion and to your sons for a statute of eternity.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will belong to you from the holiest holy thing from the fire: every offering of theirs, of every grain offering of theirs and of every sin offering of theirs and of every guilt offering of theirs which they return to me, a holiest holy thing it is for you and for your sons.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eat it as a holiest holy thing. Every male shall eat it. It is holy for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this belongs to you: the contribution of their gift, of all the wave offerings of the sons of Israel, I have given them to you and to your sons and to your daughters with you for a statute of eternity. Every clean one in your house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fat of fresh oil and all the fat of new wine and grain, their firstfruits which they will give to Yahweh, I have given them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firstfruits of all that is in the land which they will bring to Yahweh will belong to you. Every clean one in your house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dedicated thing in Israel will belong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 opener of the womb of all flesh that they offer to Yahweh, among mankind and among livestock, will belong to you. But you shall surely redeem the firstborn of mankind, and you shall redeem the firstborn of the unclean livestock.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his redeemed ones from a son of a month you shall redeem by your valuation, five silver shekels by the shekel of the holy place (it is 20 gerahs).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firstborn of a cow or the firstborn of a sheep or the firstborn of a goat you shall not redeem; they are holy. You shall throw their blood on the altar, and you shall make their fat smoke as an offering made by fire for an aroma of soothing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their flesh will belong to you; like the breast of the wave offering or like the right thigh, it will belong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contributions of the holy things which the sons of Israel lift up to Yahweh, I have given to you and to your sons and to your daughters with you for a statute of eternity. It is an eternal covenant of salt before the face of Yahweh for you and for your seed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Yahweh said to Aaron, “You shall not inherit in their land and a portion in their midst shall not belong to you. I am your portion and your inheritance in the midst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to the sons of Levi, behold, I have given every tenth in Israel for an inheritance in exchange for their service which they are serving,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sons of Israel shall not again come near to the tent of meeting to bear sin to die.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Levite, he shall serve the service of the tent of meeting, and they shall bear their iniquity. It is a statute of eternity for your generations, and in the midst of the sons of Israel you shall not inherit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have given to the Levites for an inheritance the tenth of the sons of Israel which they lift up to Yahweh as a contribution. Therefore, I have said to them, ‘You shall not inherit an inheritance in the midst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speak to the Levites and say to them, ‘When you take from with the sons of Israel the tenth that I have given to you from with them as your inheritance, then you shall lift up from it a contribution of Yahweh, a tenth from the tenth.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it shall be reckoned to you as your contribution like the grain from the threshing floor and like the fullness from the winepress.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you shall lift up, also you, the contribution of Yahweh from all your tenths which you took from with the sons of Israel, and you shall give from it the contribution of Yahweh to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From all your gifts you shall lift up all of the contribution of Yahweh, from all its fat, its holy part from 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you shall say to them, ‘When you lift up its fat from it, then it shall be reckoned to the Levites like the product of the threshing floor and like the product of the winepress.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you shall eat it in every place, you and your house, because it is a wage for you in exchange for your service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you shall not bear sin on account of it when you lift up its fat from it, and the holy things of the sons of Israel you shall not defile, and not die.’”</w:t>
      </w:r>
      <w:r>
        <w:rPr>
          <w:lang w:val="en_US" w:bidi="en_US"/>
        </w:rPr>
      </w:r>
      <w:r>
        <w:rPr>
          <w:lang w:val="en_US" w:bidi="en_US"/>
        </w:rPr>
      </w:r>
    </w:p>
    <w:p>
      <w:pPr/>
      <w:r>
        <w:rPr>
          <w:lang w:val="en_US" w:bidi="en_US"/>
        </w:rPr>
      </w:r>
    </w:p>
    <w:p>
      <w:pPr>
        <w:pStyle w:val="Heading2"/>
      </w:pPr>
      <w:r>
        <w:rPr>
          <w:lang w:val="en_US" w:bidi="en_US"/>
        </w:rPr>
        <w:t>Numbers 19:1</w:t>
      </w:r>
      <w:r>
        <w:rPr>
          <w:lang w:val="en_US" w:bidi="en_US"/>
        </w:rPr>
      </w:r>
    </w:p>
    <w:p>
      <w:pPr/>
      <w:r>
        <w:rPr>
          <w:lang w:val="en_US" w:bidi="en_US"/>
        </w:rPr>
      </w:r>
      <w:r>
        <w:rPr>
          <w:vertAlign w:val="superscript"/>
          <w:lang w:val="en_US" w:bidi="en_US"/>
        </w:rPr>
        <w:t>1</w:t>
      </w:r>
      <w:r>
        <w:rPr>
          <w:lang w:val="en_US" w:bidi="en_US"/>
        </w:rPr>
        <w:t xml:space="preserve"> And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statute of the law which Yahweh has commanded, saying, ‘Speak to the sons of Israel and they shall bring to you an unblemished red heifer in which there is no defect, on which a yoke has not gone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shall give it to Eleazar the priest. And he shall bring it out to the outside of the camp and shall slaughter it before his face.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Eleazar the priest shall take some of its blood with his finger and shall sprinkle some of its blood to opposite the face of the tent of meeting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shall burn the heifer before his eyes. He shall burn its skin and its flesh, and its blood with its dung.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priest shall take wood of cedar and hyssop and scarlet material of a worm, and throw into the midst of the burning of the heifer.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priest shall wash his garments and bathe his flesh in the water, and afterward he shall enter into the camp, and the priest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one who burned it shall wash his garments in the water and bathe his flesh in the water, and he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a clean man shall gather the ashes of the heifer and rest them in a clean place outside of the camp, and it shall be for the congregation of the sons of Israel to keep for the water of purification;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one who gathers the ashes of the heifer shall wash his garments and be unclean until the evening. And it shall be for the sons of Israel and for the sojourner who sojourns in their midst for a statute of eternity.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one who touches a dead body of any human life will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purify himself with it on the third day, and on the seventh day he will be clean, and if he does not purify himself on the third day, then on the seventh day he will not be clean.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one who touches a dead body, a human person who has died, and does not purify himself, makes the Dwelling of Yahweh unclean, and that person shall be cut off from Israel. Because the water of purification was not sprinkled on him, he will be unclean; his uncleanness is still on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the law of a man who dies in a tent: Every one who enters into the tent and everyone who is in the tent will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every opened vessel on which there is no fastened cover,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all who touch one pierced of the sword or a dead body or a bone of a human or a grave on the face of the field will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shall take for the unclean one some of the ashes of the burning of the sin offering, and he shall put living water with it into a vessel,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 clean man shall take and dip hyssop in the water. And he shall sprinkle on the tent and on all the vessels and on the lives who were there and on the one who touched the bone or the pierced one or the dead body or the grave,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clean one shall sprinkle on the unclean one on the third day and on the seventh day, and he shall purify him on the seventh day. And he shall wash his garments and bathe in the water, and he will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 man who is unclean and does not purify himself, that person shall be cut off from the midst of the assembly because he has made the holy place of Yahweh unclean. He has not thrown on himself the water of purification. 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it shall be for them for a statute of eternity, and the one who sprinkles the water of purification shall wash his garments, and the one who touches the water of purification will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all who touch him, the unclean one, will be unclean; and the person who touches will be unclean until the evening.”</w:t>
      </w:r>
      <w:r>
        <w:rPr>
          <w:lang w:val="en_US" w:bidi="en_US"/>
        </w:rPr>
      </w:r>
      <w:r>
        <w:rPr>
          <w:lang w:val="en_US" w:bidi="en_US"/>
        </w:rPr>
      </w:r>
    </w:p>
    <w:p>
      <w:pPr/>
      <w:r>
        <w:rPr>
          <w:lang w:val="en_US" w:bidi="en_US"/>
        </w:rPr>
      </w:r>
    </w:p>
    <w:p>
      <w:pPr>
        <w:pStyle w:val="Heading2"/>
      </w:pPr>
      <w:r>
        <w:rPr>
          <w:lang w:val="en_US" w:bidi="en_US"/>
        </w:rPr>
        <w:t>Numbers 20:1</w:t>
      </w:r>
      <w:r>
        <w:rPr>
          <w:lang w:val="en_US" w:bidi="en_US"/>
        </w:rPr>
      </w:r>
    </w:p>
    <w:p>
      <w:pPr/>
      <w:r>
        <w:rPr>
          <w:lang w:val="en_US" w:bidi="en_US"/>
        </w:rPr>
      </w:r>
      <w:r>
        <w:rPr>
          <w:vertAlign w:val="superscript"/>
          <w:lang w:val="en_US" w:bidi="en_US"/>
        </w:rPr>
        <w:t>1</w:t>
      </w:r>
      <w:r>
        <w:rPr>
          <w:lang w:val="en_US" w:bidi="en_US"/>
        </w:rPr>
        <w:t xml:space="preserve"> And the sons of Israel, all the congregation, entered the wilderness of Zin in the first month, and the people stayed at Kadesh, and Miriam died there and was buried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there was no water for the congregation, and they assembled against Moses and against Aaron.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people quarreled with Moses, and spoke, saying, “If only we had expired when our brothers expired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why have you brought the assembly of Yahweh into this wilderness to die here, we and our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why did you bring us up from Egypt to bring us into this evil place? It is not a place of seed or fig free or vine or pomegranate tree, and there is no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Moses and Aaron went from the face of the assembly to the opening of the tent of meeting, and they fell on their faces and the glory of Yahweh appeared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“Take the staff and assemble the congregation, you and Aaron your brother, and you shall speak to the rock before their eyes, and it will give its water; and you shall bring out water to them from the rock, and you shall have the congregation and their livestock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Moses took the staff from before the face of Yahweh, just as he had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Moses and Aaron assembled the assembly at the face of the rock, and he said to them, “Listen now, the rebellious ones, shall we bring out from this rock water for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Moses lifted up his hand and struck the rock with his staff twice, and abundant water came out, and the congregation and their livestock drank.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Yahweh said to Moses and to Aaron, “Because you did not trust in me to regard me as holy before the eyes of the sons of Israel, therefore you shall not bring this assembly into the land that I have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waters of Meribah, where the sons of Israel quarreled with Yahweh, and he showed himself holy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Moses sent messengers from Kadesh to the king of Edom, “Thus says your brother Israel: you yourself know all the hardship that we found,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our fathers went down to Egypt, and we dwelled in Egypt many days, and the Egyptians did evil to us and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we cried out to Yahweh, and he heard our voice and sent a messenger and brought us out from Egypt; and behold, we are in Kadesh, the city of the end of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Please let us pass through your land. We will not pass through field or vineyard, and will we not drink the water of a well. We will go on the road of the king. We will not turn right or left until we have passed through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Edom said to him, “You may not pass through me, lest I go out to meet you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sons of Israel said to him, “We will go on the highway. And if we drink your water, me or my livestock, then we will give their value. Only, there is no matter, let me pass through with my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he said, “You may not pass through.” And Edom came out to meet him with a heavy people and a strong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Edom refused to give Israel passage through his territory. And Israel turned from near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sons of Israel, all the congregation, set out from Kadesh and came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Yahweh spoke to Moses and to Aaron at Mount Hor, near the border of the land of Edom,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“Aaron will be gathered to his people, because he will not enter into the land that I have given to the sons of Israel, because you rebelled against my mouth before the waters of Meribah.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Take Aaron and Eleazar his son, and bring them up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strip Aaron of his garments, and put them on Eleazar his son, and Aaron shall be gathered and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Moses did just as Yahweh had commanded; and they went up to Mount Hor before the eyes of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Moses stripped Aaron of his garments and put them on Eleazar his son, and Aaron died there on the head of the mountain, and Moses and Eleazar came down from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all the congregation saw that Aaron had expired, and all the house of Israel bewailed Aaron 30 days.</w:t>
      </w:r>
      <w:r>
        <w:rPr>
          <w:lang w:val="en_US" w:bidi="en_US"/>
        </w:rPr>
      </w:r>
      <w:r>
        <w:rPr>
          <w:lang w:val="en_US" w:bidi="en_US"/>
        </w:rPr>
      </w:r>
    </w:p>
    <w:p>
      <w:pPr/>
      <w:r>
        <w:rPr>
          <w:lang w:val="en_US" w:bidi="en_US"/>
        </w:rPr>
      </w:r>
    </w:p>
    <w:p>
      <w:pPr>
        <w:pStyle w:val="Heading2"/>
      </w:pPr>
      <w:r>
        <w:rPr>
          <w:lang w:val="en_US" w:bidi="en_US"/>
        </w:rPr>
        <w:t>Numbers 21:1</w:t>
      </w:r>
      <w:r>
        <w:rPr>
          <w:lang w:val="en_US" w:bidi="en_US"/>
        </w:rPr>
      </w:r>
    </w:p>
    <w:p>
      <w:pPr/>
      <w:r>
        <w:rPr>
          <w:lang w:val="en_US" w:bidi="en_US"/>
        </w:rPr>
      </w:r>
      <w:r>
        <w:rPr>
          <w:vertAlign w:val="superscript"/>
          <w:lang w:val="en_US" w:bidi="en_US"/>
        </w:rPr>
        <w:t>1</w:t>
      </w:r>
      <w:r>
        <w:rPr>
          <w:lang w:val="en_US" w:bidi="en_US"/>
        </w:rPr>
        <w:t xml:space="preserve"> And the Canaanite king of Arad, who dwelled in the Negev, heard that Israel had come by the road of the Atharim, and he fought against Israel and took captive some of them as captives.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Israel vowed a vow to Yahweh and said, “If you surely give this people into my hand, then I will dedicate their cities by ban.”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Yahweh listened to the voice of Israel and gave the Canaanites, and he dedicated them and their cities by ban, and he called the name of the place Hormah.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set out from Mount Hor by the road of the Sea of Reeds to go around the land of Edom. And the soul of the people was short on the road,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people spoke against God and against Moses: “Why did you bring us up from Egypt to die in the wilderness? For there is no bread, and there is no water, and our soul detests the worthless bread.”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Yahweh sent snakes, fiery ones, among the people and they bit the people, and many people from Israel died.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people came to Moses and said, “We have sinned because we have spoken against Yahweh and against you. Pray to Yahweh and may he remove from on us the snake,” and Moses prayed on behalf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Yahweh said to Moses, “Make for yourself a snake and set it on a pole, and it will happen that any of the bitten will see it and live.”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Moses made a snake of bronze, and he set it on the pole. And it happened that if the snake bit a man, then he looked to the snake of bronze, and he lived.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sons of Israel set out and camped at Oboth.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set out from Oboth and camped at Iye Abarim in the wilderness that is on the face of Moab from the rising of the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there they set out and camped at the wadi of Zered.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there they set out and camped on the other side of the Arnon, which is in the wilderness that goes out from the border of the Amorite, because the Arnon is the border of Moab, between Moab and the Amorite.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it says in the book of the Wars of Yahweh, “… Waheb in Suphah, and the wadis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slope of the wadis that spreads out to the dwelling of Ar and it leans to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from there to Beer. It is the well where Yahweh said to Moses, “Gather the people, and I will give water to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Israel sang this song: “Rise up, well! Sing for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well leaders dug, the noblemen of the people dug it, with a decreer’s staff and their staffs.” And from the wilderness to Mattanah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from Mattanah to Nahaliel and from Nahaliel to Bamoth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from Bamoth to the valley that is in the field of Moab, the head of the Pisgah, and is looking down on the face of the wasteland.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Israel sent messengers to Sihon the king of the Amorite,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us pass through your land. We will not turn into a field or into a vineyard. We will not drink the water of a well. We will go by the road of the king until we have passed through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Sihon did not give Israel passage through his boundary, and Sihon gathered all his people and went out to the wilderness to meet Israel, and he came to Jahaz and fought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Israel struck him by the mouth of the sword and took possession of his land from the Arnon as far as the Jabbok, as far as the sons of Ammon, because the border of the sons of Ammon was fortified.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Israel took all these cities, and Israel dwelled in all the cities of the Amorite in Heshbon and in all its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Heshbon, it was the city of Sihon the king of the Amorite, and he had fought with the previous king of Moab and had taken all his land from his hand as far as the Arnon.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the speakers of proverbs say, “Come to Heshbon. Let the city of Sihon be built and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fire went out from Heshbon, a flame from the city of Sihon. It ate Ar of Moab, the lords of the high places of Arnon.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Woe to you, Moab! You have perished, people of Chemosh. He has given his sons to be escapees and his daughters into the captivity of Sihon the king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we have shot them. Heshbon has perished as far as Dibon. And we have made devastation as far as Nophah, which is as far as Medeba.”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Israel dwelled in the land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Moses sent to spy out Jazer, and they captured her daughters, and they dispossessed the Amorites who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they turned and went up the road of the Bashan. And Og the king of the Bashan went out to meet them, he and all his people, to the battle at Edrei.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Yahweh said to Moses, “Do not fear him, because I have given into your hand him and all his people and his land, and you shall do to him just as you did to Sihon the king of the Amorite, who dwelled in Heshbon.”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they struck him and his sons and all his people until they had left no survivor for him, and they took possession of his land.</w:t>
      </w:r>
      <w:r>
        <w:rPr>
          <w:lang w:val="en_US" w:bidi="en_US"/>
        </w:rPr>
      </w:r>
      <w:r>
        <w:rPr>
          <w:lang w:val="en_US" w:bidi="en_US"/>
        </w:rPr>
      </w:r>
    </w:p>
    <w:p>
      <w:pPr/>
      <w:r>
        <w:rPr>
          <w:lang w:val="en_US" w:bidi="en_US"/>
        </w:rPr>
      </w:r>
    </w:p>
    <w:p>
      <w:pPr>
        <w:pStyle w:val="Heading2"/>
      </w:pPr>
      <w:r>
        <w:rPr>
          <w:lang w:val="en_US" w:bidi="en_US"/>
        </w:rPr>
        <w:t>Numbers 22:1</w:t>
      </w:r>
      <w:r>
        <w:rPr>
          <w:lang w:val="en_US" w:bidi="en_US"/>
        </w:rPr>
      </w:r>
    </w:p>
    <w:p>
      <w:pPr/>
      <w:r>
        <w:rPr>
          <w:lang w:val="en_US" w:bidi="en_US"/>
        </w:rPr>
      </w:r>
      <w:r>
        <w:rPr>
          <w:vertAlign w:val="superscript"/>
          <w:lang w:val="en_US" w:bidi="en_US"/>
        </w:rPr>
        <w:t>1</w:t>
      </w:r>
      <w:r>
        <w:rPr>
          <w:lang w:val="en_US" w:bidi="en_US"/>
        </w:rPr>
        <w:t xml:space="preserve"> And the sons of Israel set out and camped in the plains of Moab, from the other side of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Balak the son of Zippor saw all that Israel had done to the Amorite.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Moab was extremely terrified because of the face of the people, because they were numerous. And Moab was sick with terror because of the face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Moab said to the elders of Midian, “Now the assembly will lick up all that is around us like an ox licks up the green of the field.” And Balak the son of Zippor was the king of Moab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sent messengers to Balaam the son of Beor at Pethor, which is near the River, the land of the sons of his people, to summon him, saying, “Behold, a people went out from Egypt. Behold, he has covered the eye of the land, and he is dwelling opposite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now please go curse this people for me because they are more numerous than I. Perhaps I will be able to strike them and drive them out from the land. For I know whom you bless will be blessed, and whom you curse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elders of Moab and the elders of Midian went, and divination fees were in their hand, and they came to Balaam and spoke to him the words of Balak.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said to them, “Lodge here tonight, and I will bring you back a word, just as Yahweh speaks to me,” and the leaders of Moab stayed with Balaam.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God came to Balaam and said, “Who are these men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Balaam said to God, “Balak the son of Zippor, the king of Moab, has sent to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people who have come out from Egypt and have covered the eye of the land! Now go curse them for me. Perhaps I will be able to fight them and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God said to Balaam, “You shall not go with them. You shall not curse the people, because they are blessed.”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Balaam rose in the morning and said to the leaders of Balak, “Go to your land, because Yahweh has refused to grant me to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leaders of Moab rose and came to Balak, and they said, “Balaam refused to come with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Balak added again and sent many leaders, and they were more honored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came to Balaam and said to him, “Thus says Balak the son of Zippor, ‘Please do not refrain from coming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very greatly honor you, and I will do all that you say to me. And please go curse this people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Balaam answered and said to the servants of Balak, “If Balak gives to me his house full of silver and gold, I will not be able to go beyond the mouth of Yahweh my God to do small or big.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now, you also please stay in this place tonight; and may I know what Yahweh will add to speak with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God came to Balaam at night and said to him, “If the men have come to summon you, rise and go with them, and only the word that I speak to you, it you shall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Balaam rose in the morning and saddled his female donkey and went with the leaders of Moab.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nose of God burned because he was going; and the angel of Yahweh stationed himself in the road as an adversary to him, and he was riding on his female donkey, and two of his servants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female donkey saw the angel of Yahweh stationed in the road, and his drawn sword was in his hand, and the female donkey turned aside from the road and went in the field. And Balaam struck the female donkey to turn her to the road.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 angel of Yahweh stood in the narrow pass of the vineyards, a wall on this side and a wall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female donkey saw the angel of Yahweh, and she pressed herself to the wall, and she pressed the foot of Balaam to the wall. And he struck her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angel of Yahweh passed on again and stood in a narrow place where there was no road to turn right or left.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female donkey saw the angel of Yahweh and lay down under Balaam, and the nose of Balaam burned, and he struck the female donkey with the staff.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Yahweh opened the mouth of the female donkey, and she said to Balaam, “What have I done to you that you struck me these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Balaam said to the female donkey, “Because you acted mockingly with me! If only there was a sword in my hand! Surely I would slay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female donkey said to Balaam, “Am I not your female donkey on which you have ridden from your continuance until this day? Have I ever been accustomed to doing thus to you?” And he said, “No.”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Yahweh uncovered the eyes of Balaam, and he saw the angel of Yahweh stationed in the road and his drawn sword in his hand. And he bowed and bowed down his nose.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angel of Yahweh said to him, “On account of what have you struck your female donkey these three times? Behold, I myself have gone out as an adversary because your way has been perverse in front of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 female donkey saw me and turned aside before my face these three times. If she had not turned aside from me, surely now even you I would have slain and kept her alive.”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Balaam said to the angel of Yahweh, “I have sinned, for I did not know that you were stationed to meet me in the road. And now, if it is evil in your eyes, I will return to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the angel of Yahweh said to Balaam, “Go with the men, and only the word that I speak to you, it you shall speak.” And Balaam went with the leaders of Balak.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Balak heard that Balaam had come, and he went out to meet him at a city of Moab, that is near the border of the Arnon, which is at the end of the border.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Balak said to Balaam, “Did I not indeed send to you to summon you? Why did you not come to me? Am I truly not able to honor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Balaam said to Balak, “Behold, I have come to you. Am I now at all able to speak anything? The word that God puts in my mouth, it will I speak.”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Balaam went with Balak, and they came to Kiriath Huzoth,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Balak sacrificed cattle and sheep and sent to Balaam and to the leaders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it happened in the morning that Balak took Balaam and brought him up to the high place of Baal, and from there he saw the edge of the people.</w:t>
      </w:r>
      <w:r>
        <w:rPr>
          <w:lang w:val="en_US" w:bidi="en_US"/>
        </w:rPr>
      </w:r>
      <w:r>
        <w:rPr>
          <w:lang w:val="en_US" w:bidi="en_US"/>
        </w:rPr>
      </w:r>
    </w:p>
    <w:p>
      <w:pPr/>
      <w:r>
        <w:rPr>
          <w:lang w:val="en_US" w:bidi="en_US"/>
        </w:rPr>
      </w:r>
    </w:p>
    <w:p>
      <w:pPr>
        <w:pStyle w:val="Heading2"/>
      </w:pPr>
      <w:r>
        <w:rPr>
          <w:lang w:val="en_US" w:bidi="en_US"/>
        </w:rPr>
        <w:t>Numbers 23:1</w:t>
      </w:r>
      <w:r>
        <w:rPr>
          <w:lang w:val="en_US" w:bidi="en_US"/>
        </w:rPr>
      </w:r>
    </w:p>
    <w:p>
      <w:pPr/>
      <w:r>
        <w:rPr>
          <w:lang w:val="en_US" w:bidi="en_US"/>
        </w:rPr>
      </w:r>
      <w:r>
        <w:rPr>
          <w:vertAlign w:val="superscript"/>
          <w:lang w:val="en_US" w:bidi="en_US"/>
        </w:rPr>
        <w:t>1</w:t>
      </w:r>
      <w:r>
        <w:rPr>
          <w:lang w:val="en_US" w:bidi="en_US"/>
        </w:rPr>
        <w:t xml:space="preserve"> And Balaam said to Balak, “Build for me in this place seven altars, and prepare for me in this place seven bulls and seven rams.”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Balak did just as Balaam had said, and Balak and Balaam offered up a bull and a ram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Balaam said to Balak, “Station yourself beside your burnt offering, and I will go. Perhaps Yahweh will be met to meet me, and I will declare to you the word of what he shows me.” And he went to a bare high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God met with Balaam, and he said to him, “I have arranged seven altars and offered up a bull and a ram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Yahweh put a word in the mouth of Balaam and said, “Return to Balak and speak thus.”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returned to him, and behold, he was stationed beside his burnt offering, he and all the leaders of Moab.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lifted up his oracle and said, “Balak has led me from Aram, the king of Moab from the mountains of the east. ‘Go curse Jacob for me, and go denounce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can I curse? God has not cursed. And how can I denounce? Yahweh has not denounced.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from the head of the rocks I see him. And from the hills I look at him. Behold, the people dwells by itself and it does not reckon itself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can count the dust of Jacob or number the fourth part of Israel? Let my life die the death of the upright ones, and let my end be like 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Balak said to Balaam, “What have you done to me? I took you to curse my enemies, and behold, you have blessed indeed!”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answered and said, “Should I not be careful to speak it that Yahweh puts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Balak said to him, “Please go with me to another place from which you can see him. You will only see his edge, and you will not see all of him, and you will curse him for me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took him to the field of Zophim, to the head of the Pisgah, and he built seven altars and offered up a bull and a ram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said to Balak, “Station yourself here beside your burnt offering, and I will be met with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Yahweh met with Balaam and put a word in his mouth, and he said, “Return to Balak, and thus you shall speak.”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he came to him, and behold, he was stationed beside his altar, and the leaders of Moab were with him; and Balak said to him, “What did Yahweh speak?”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lifted up his oracle and said, “Rise up, Balak, and listen. Give ear to me, son of Zippor.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is not a man, that he would lie, Or a son of mankind, that he would change his mind. Has he said and not done, Or spoken and not made it arise?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I have received to bless. And he has blessed, and I cannot turn it back.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has not looked at hardship in Jacob and he has not seen trouble in Israel. Yahweh his God is with him, and the shout of the king is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is bringing them out from Egypt like the horns of a wild ox for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there is no omen against Jacob, and no divination against Israel. At this time it shall be said of Jacob and of Israel, ‘What God has done!’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Look, a people rises like a lioness, and like a lion he lifts himself up. He will not lie down until he eats prey and drinks the blood of the pierced 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Balak said to Balaam, “Even do not curse him at all! Also, do not bless him at 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Balaam answered and said to Balak, “Did I not speak to you, saying, ‘All that Yahweh speaks, it I must do?’”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Balak said to Balaam, “Come now, I will take you to another place. Perhaps it will be right in the eyes of God, and you will curse him for me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Balak took Balaam to the head of the Peor, looking down on the face of the wasteland.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Balaam said to Balak, “Build for me in this place seven altars and prepare for me in this place seven bulls and seven rams.”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Balak did just as Balaam had said, and he offered up a bull and a ram on the altar.</w:t>
      </w:r>
      <w:r>
        <w:rPr>
          <w:lang w:val="en_US" w:bidi="en_US"/>
        </w:rPr>
      </w:r>
      <w:r>
        <w:rPr>
          <w:lang w:val="en_US" w:bidi="en_US"/>
        </w:rPr>
      </w:r>
    </w:p>
    <w:p>
      <w:pPr/>
      <w:r>
        <w:rPr>
          <w:lang w:val="en_US" w:bidi="en_US"/>
        </w:rPr>
      </w:r>
    </w:p>
    <w:p>
      <w:pPr>
        <w:pStyle w:val="Heading2"/>
      </w:pPr>
      <w:r>
        <w:rPr>
          <w:lang w:val="en_US" w:bidi="en_US"/>
        </w:rPr>
        <w:t>Numbers 24:1</w:t>
      </w:r>
      <w:r>
        <w:rPr>
          <w:lang w:val="en_US" w:bidi="en_US"/>
        </w:rPr>
      </w:r>
    </w:p>
    <w:p>
      <w:pPr/>
      <w:r>
        <w:rPr>
          <w:lang w:val="en_US" w:bidi="en_US"/>
        </w:rPr>
      </w:r>
      <w:r>
        <w:rPr>
          <w:vertAlign w:val="superscript"/>
          <w:lang w:val="en_US" w:bidi="en_US"/>
        </w:rPr>
        <w:t>1</w:t>
      </w:r>
      <w:r>
        <w:rPr>
          <w:lang w:val="en_US" w:bidi="en_US"/>
        </w:rPr>
        <w:t xml:space="preserve"> And Balaam saw that it was good in the eyes of Yahweh to bless Israel, and he did not go as time by time to meet omens, and he set his face 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Balaam lifted up his eyes, and he saw Israel dwelling according to its tribes, and the Spirit of God was on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lifted up his discourse and said, “The declaration of Balaam the son of Beor, and the declaration of the man opened of eye,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declaration of the hearer of the words of God, who sees the vision of the Almighty, falling down and opened of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 good are your tents, Jacob, your dwellings,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Like wadis they spread out, like gardens beside a river, like aloes Yahweh has planted, like cedars beside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Water will flow from his buckets, and his seed with much water. And his king will be higher than Agag, and his kingdom will lift itself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is bringing him out from Egypt, like the horns of a wild ox for him. He will eat the nations, his enemies. And he will break their bones. And he will strike his arrows.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crouched, he lay down like a lion, and like a lioness. Who will get him up? Those who bless you are blessed; and those who curse you are cursed.”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nose of Balak burned toward Balaam and he struck his palms, and Balak said to Balaam, “I called you to curse my enemies, and behold, you have repeatedly blessed these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now, flee for yourself to your place. I said I would honor you greatly, and behold, Yahweh has held you back from honor.”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Balaam said to Balak, “Did I not also speak to the messengers that you sent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Balak gives to me his house full of silver and gold, I will not be able to go beyond the mouth of Yahweh to do good or evil from my heart; what Yahweh speaks, it I must speak?’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now, behold I am about to go to my people. Come, I will advise you what this people will do to your people in the future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lifted up his discourse and said, “The declaration of Balaam the son of Beor, and the declaration of the man opened of eye,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declaration of the hearer of the words of God, and the knower of the knowledge of the Most High, he sees the vision of the Almighty, falling down and opened of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see him, but not now; I will look at him, but not near. A star has marched from Jacob, and a rod has risen from Israel, and he will strike the sides of Moab and destroy all the sons of Seth.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Edom will become a possession, and Seir will become a possession, his enemies. And Israel will act strongly.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 will rule from Jacob, and he will destroy the survivor from a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he saw Amalek and lifted up his discourse and said, “The first of the nations is Amalek, and his end will be up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he saw the Kenite, and he lifted up his discourse and said, “Your dwelling is permanent, and your nest is set in the cliff.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Kenite will be for burning. Until when will Assyria take you captive?”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lifted up his discourse and said, “Woe! Who can live apart from God establishing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ships will be from the hand of Kittim, and they will afflict Asshur and will afflict Eber, and he, too, will be up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Balaam got up and went and returned to his place, and Balak also went on his way.</w:t>
      </w:r>
      <w:r>
        <w:rPr>
          <w:lang w:val="en_US" w:bidi="en_US"/>
        </w:rPr>
      </w:r>
      <w:r>
        <w:rPr>
          <w:lang w:val="en_US" w:bidi="en_US"/>
        </w:rPr>
      </w:r>
    </w:p>
    <w:p>
      <w:pPr/>
      <w:r>
        <w:rPr>
          <w:lang w:val="en_US" w:bidi="en_US"/>
        </w:rPr>
      </w:r>
    </w:p>
    <w:p>
      <w:pPr>
        <w:pStyle w:val="Heading2"/>
      </w:pPr>
      <w:r>
        <w:rPr>
          <w:lang w:val="en_US" w:bidi="en_US"/>
        </w:rPr>
        <w:t>Numbers 25:1</w:t>
      </w:r>
      <w:r>
        <w:rPr>
          <w:lang w:val="en_US" w:bidi="en_US"/>
        </w:rPr>
      </w:r>
    </w:p>
    <w:p>
      <w:pPr/>
      <w:r>
        <w:rPr>
          <w:lang w:val="en_US" w:bidi="en_US"/>
        </w:rPr>
      </w:r>
      <w:r>
        <w:rPr>
          <w:vertAlign w:val="superscript"/>
          <w:lang w:val="en_US" w:bidi="en_US"/>
        </w:rPr>
        <w:t>1</w:t>
      </w:r>
      <w:r>
        <w:rPr>
          <w:lang w:val="en_US" w:bidi="en_US"/>
        </w:rPr>
        <w:t xml:space="preserve"> And Israel dwelled in Shittim, and the people began to prostitute themselves with the daughters of Moab,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called the people to the sacrifices of their gods, and the people ate, and they worshipped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Israel bound himself to Baal of Peor. And the nose of Yahweh burned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Yahweh said to Moses, “Take all the heads of the people and hang them up before Yahweh in front of the sun, and the burning of the nose of Yahweh may turn back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Moses said to the judges of Israel, “Slay a man his men, the ones who bound themselves to Baal of Peor.”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behold, a man from the sons of Israel came and brought near to his brothers the Midianite woman, before the eyes of Moses and before the eyes of all the congregation of the sons of Israel. And they were weeping at the opening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Phinehas the son of Eleazar, the son of Aaron the priest, saw and rose up from the midst of the congregation, and took a spear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came after the man of Israel into the domed tent, and he pierced the two of them, the man of Israel and the woman in her stomach. And the plague was stopped from on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ones who died by the plague were 24, 000.</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“Phinehas the son of Eleazar, the son of Aaron the priest, has turned my heat from on the sons of Israel by his being zealous with my zeal in the midst of them. And I will not make an end of the sons of Israel in my zeal.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say, ‘Behold, I am giving to him my covenant of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it will be a covenant of a priesthood of eternity for him and for his seed after him, because he was zealous for his God and he made atonement for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name of the man of Israel, the struck down one who was struck down with the Midianite woman, was Zimri the son of Salu, the leader of a house of a father of the Simeonites.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name of the woman, the struck down Midanite woman, was Kozbi the daughter of Zur, who was the head of a tribe of a house of a father in Midian.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“Vex the Midianites and you shall strike them down.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they were vexing you by their deceitfulness when they deceived you over the matter of Peor and over the matter of Kozbi the daughter of the leader of Midian, their sister, the one struck down on the plague day over the matter of Peor.”</w:t>
      </w:r>
      <w:r>
        <w:rPr>
          <w:lang w:val="en_US" w:bidi="en_US"/>
        </w:rPr>
      </w:r>
      <w:r>
        <w:rPr>
          <w:lang w:val="en_US" w:bidi="en_US"/>
        </w:rPr>
      </w:r>
    </w:p>
    <w:p>
      <w:pPr/>
      <w:r>
        <w:rPr>
          <w:lang w:val="en_US" w:bidi="en_US"/>
        </w:rPr>
      </w:r>
    </w:p>
    <w:p>
      <w:pPr>
        <w:pStyle w:val="Heading2"/>
      </w:pPr>
      <w:r>
        <w:rPr>
          <w:lang w:val="en_US" w:bidi="en_US"/>
        </w:rPr>
        <w:t>Numbers 26:1</w:t>
      </w:r>
      <w:r>
        <w:rPr>
          <w:lang w:val="en_US" w:bidi="en_US"/>
        </w:rPr>
      </w:r>
    </w:p>
    <w:p>
      <w:pPr/>
      <w:r>
        <w:rPr>
          <w:lang w:val="en_US" w:bidi="en_US"/>
        </w:rPr>
      </w:r>
      <w:r>
        <w:rPr>
          <w:vertAlign w:val="superscript"/>
          <w:lang w:val="en_US" w:bidi="en_US"/>
        </w:rPr>
        <w:t>1</w:t>
      </w:r>
      <w:r>
        <w:rPr>
          <w:lang w:val="en_US" w:bidi="en_US"/>
        </w:rPr>
        <w:t xml:space="preserve"> And it happened after the plague that Yahweh spoke to Moses and to Eleazar the son of Aaron the priest,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the heads of all the congregation of the sons of Israel from a son of 20 years and upward according to the house of their fathers, all who go out to war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Moses and Eleazar the priest spoke with them in the plains of Moab beside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“From a son of 20 years and upward, just as Yahweh commanded Moses and the sons of Israel, the ones who came out from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Reuben was the firstborn of Israel. The sons of Reuben: Hanok, the clan of the Hanokite; of Pallu, the clan of the Palluite;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Hezron, the clan of the Hezronite; of Karmi, the clan of the Karmite.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were the clans of the Reubenite. And their counted ones were 43, 730.</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son of Pallu was Eliab.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sons of Eliab were Nemuel and Dathan and Abiram. This is Dathan and Abiram, the called ones of the congregation, who rebelled against Moses and against Aaron with the congregation of Korah when they rebelled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earth opened its mouth and swallowed them and Korah when the congregation died, when the fire ate 250 men, and they became a sign.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sons of Korah did not die.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Simeon according to their clans: of Nemuel, the clan of the Nemuelite; of Jamin, the clan of the Jaminite; of Jakin, the clan of the Jakinite;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Zerah, the clan of the Zerahite; of Shaul, the clan of the Shaulite.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were the clans of the Simeonite, 22, 200.</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Gad according to their clans: of Zephon, the clan of the Zephonite; of Haggi, the clan of the Haggite; of Shuni, the clan of the Shunite;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of Ozni, the clan of the Oznite; of Eri, the clan of the Erite;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of Arod, the clan of the Arodite; of Areli, the clan of the Arelite.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were the clans of the sons of Gad according to their counted ones, 40, 500.</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Judah were Er and Onan, and Er and Onan died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sons of Judah according to their clans were: of Shelah, the clan of the Shelanite; of Perez, the clan of the Perezite; of Zerah, the clan of the Zerahite.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sons of Perez were: of Hezron, the clan of the Hezronite; of Hamul, the clan of the Hamulite.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These were the clans of Judah according to their counted ones, 76, 500.</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Issachar according to their clans: Tola, the clan of the Tolaite; of Puah, the clan of the Puite;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Jashub, the clan of the Jashubite; of Shimron, the clan of the Shimronite.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These were the clans of Issachar according to their counted ones, 64, 300.</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Zebulun according to their clans: of Sered, the clan of the Seredite; of Elon, the clan of the Elonite; of Jahleel, the clan of the Jahleelite.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were the clans of the Zebulunite according to their counted ones, 60, 500.</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Joseph according to their clans were Manasseh and Ephraim.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sons of Manasseh: of Makir, the clan of the Makirite (and Makir fathered Gilead); of Gilead, the clan of the Gileadite.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were the sons of Gilead: Iezer, the clan of the Iezerite; of Helek, the clan of the Helekite;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Asriel, the clan of the Asrielite; and Shechem, the clan of the Shechemite;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Shemida, the clan of the Shemidaite; and Hepher, the clan of the Hepherite.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there were no sons for Zelophehad the son of Hepher, but daughters. And the names of the daughters of Zelophehad were Mahlah, and Noah, Hoglah, Milkah,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were the clans of Manasseh and their counted ones, 52, 700.</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These were the sons of Ephraim according to their clans: of Shuthelah, the clan of the Shuthelahite; of Beker, the clan of the Bekerite; of Tahan, the clan of the Tahanite.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these were the sons of Shuthelah: of Eran, the clan of the Eranite.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were the clans of the sons of Ephraim according to their counted ones, 32, 500. These were the sons of Joseph according to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sons of Benjamin according to their clans: of Bela, the clan of the Belaite; of Ashbel, the clan of the Ashbelite; of Ahiram, the clan of the Ahiramite;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of Shephupham, the clan of the Shuphamite; of Hupham, the clan of the Huphamite.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 sons of Bela were Ard and Naaman: the clan of the Ardite; of Naaman, the clan of the Naamite.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were the sons of Benjamin according to their clans. And their counted ones were 45, 600.</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These were the sons of Dan according to their clans: of Shuham, the clan of the Shuhamite. These were the clans of Dan according to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clans of the Shuhamite according to their counted ones were 64, 400.</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sons of Asher according to their clans: of Imnah, the clan of the Imnite; of Ishvi, the clan of the Ishvite; of Beriah, the clan of the Beriite.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sons of Beriah: of Heber, the clan of the Heberite; of Malkiel, the clan of the Malkielite.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the name of the daughter of Asher was Serah.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These were the clans of the sons of Asher according to their counted ones, 53, 400.</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sons of Naphtali according to their clans: of Jahzeel, the clan of the Jahzeelite; of Guni, the clan of the Gunite;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of Jezer, the clan of the Jezerite; of Shillem, the clan of the Shillemite.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were the clans of Naphtali according to their clans. And their counted ones were 45, 400.</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These were the counted ones of the sons of Israel: 601, 730.</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land shall be apportioned to these ones as an inheritance by the number of the names.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To the numerous you shall increase his inheritance, and to the small you shall lessen his inheritance. His inheritance shall be given, a man according to the mouth of his counted ones.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Surely the land shall be apportioned by lots. They shall inherit according to the names of the tribes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His inheritance shall be apportioned in accordance with the mouth of the lot, between the numerous and the small.”</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And these were the counted ones of the Levite according to their clans: of Gershon, the clan of the Gershonite; of Kohath, the clan of the Kohathite; of Merari, the clan of the Merarite.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These were the clans of the Levite: the clan of the Libnite, the clan of the Hebronite, the clan of the Mahlite, the clan of the Mushite, the clan of the Korahite. And Kohath fathered Amram.</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And the name of the wife of Amram was Jochebed, a daughter of Levi, she who was born to Levi in Egypt. And she bore to Amram Aaron and Moses and Miriam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to Aaron were born Nadab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And Nadab and Abihu died when they offered unfamiliar fire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And their counted ones were 23, 000, every male from a son of a month and upward. But they were not counted in the midst of the sons of Israel because an inheritance in the midst of the sons of Israel was not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These are the counted ones of Moses and Eleazar the priest when they counted the sons of Israel in the plains of Moab beside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And among these there was not a man from the counted ones of Moses and Aaron the priest when they counted the sons of Israel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For Yahweh had said to them, “You shall surely die in the wilderness and a man shall not remain from them, except Caleb the son of Jephunneh and Joshua the son of Nun.”</w:t>
      </w:r>
      <w:r>
        <w:rPr>
          <w:lang w:val="en_US" w:bidi="en_US"/>
        </w:rPr>
      </w:r>
      <w:r>
        <w:rPr>
          <w:lang w:val="en_US" w:bidi="en_US"/>
        </w:rPr>
      </w:r>
    </w:p>
    <w:p>
      <w:pPr/>
      <w:r>
        <w:rPr>
          <w:lang w:val="en_US" w:bidi="en_US"/>
        </w:rPr>
      </w:r>
    </w:p>
    <w:p>
      <w:pPr>
        <w:pStyle w:val="Heading2"/>
      </w:pPr>
      <w:r>
        <w:rPr>
          <w:lang w:val="en_US" w:bidi="en_US"/>
        </w:rPr>
        <w:t>Numbers 27:1</w:t>
      </w:r>
      <w:r>
        <w:rPr>
          <w:lang w:val="en_US" w:bidi="en_US"/>
        </w:rPr>
      </w:r>
    </w:p>
    <w:p>
      <w:pPr/>
      <w:r>
        <w:rPr>
          <w:lang w:val="en_US" w:bidi="en_US"/>
        </w:rPr>
      </w:r>
      <w:r>
        <w:rPr>
          <w:vertAlign w:val="superscript"/>
          <w:lang w:val="en_US" w:bidi="en_US"/>
        </w:rPr>
        <w:t>1</w:t>
      </w:r>
      <w:r>
        <w:rPr>
          <w:lang w:val="en_US" w:bidi="en_US"/>
        </w:rPr>
        <w:t xml:space="preserve"> And the daughters of Zelophehad the son of Hepher, the son of Gilead, the son of Machir the son of Manasseh, of the clans of Manasseh the son of Joseph came near. And these were the names of his daughters: Mahlah, Noah and Hoglah and Milkah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stood before the face of Moses and before the face of Eleazar the priest and before the face of the leaders and all the congregation at the opening of the tent of meeting,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“Our father died in the wilderness, and he was not in the midst of the congregation who assembled against Yahweh with the congregation of Korah, but he died in his sin, and there were no sons for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should the name of our father be withdrawn from the midst of his clan because there is no son for him? Give to us a possession in the midst of the brothers of our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Moses brought near their case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daughters of Zelophehad are speaking rightly. You shall certainly give to them the possession of an inheritance in the midst of the brothers of their father, and you shall cause the inheritance of their father to pass over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you shall speak to the sons of Israel, saying, ‘If a man dies and there is no son for him, then you shall cause his inheritance to pass over to his daughter.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if there is no daughter for him, then you shall give his inheritance to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if there are no brothers for him, then you shall give his inheritance to the brothers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if there are no brothers for his father, then you shall give his inheritance to his blood-relative, the nearest to him from his clan, and he shall take possession of it. And it shall be for the sons of Israel as a statute of judgment, just as Yahweh has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Yahweh said to Moses, “Go up to this mountain of Abarim, and see the land that I have given to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you shall see it and be gathered to your people, also you, just as Aaron your brother was gathered,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in the wilderness of Zin, in the quarrel of the congregation, you rebelled against my mouth to regard me as holy at the waters before their eyes.” These are the waters of Meribah Kadesh in the wilderness of Zin.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Moses spoke to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“May Yahweh, the God of the spirits of all flesh, appoint a man over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will go out before the face of them and who will come before the face of them, and who will take them out and who will bring them in, and the congregation of Yahweh will not be like sheep that have no shepherd for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Yahweh said to Moses, “Take for yourself Joshua the son of Nun, a man in whom is a spirit, and lay your hand on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you shall stand him before the face of Eleazar the priest and before the face of all the congregation, and you shall command him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you shall give some of your authority on him, so that all the congregation of the sons of Israel will hear.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he shall stand before the face of Eleazar the priest, and he shall ask for him by the judgment of the Urim before the face of Yahweh. In accordance with his mouth he shall go out and in accordance with his mouth he shall come in, he and all the sons of Israel with him and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Moses did just as Yahweh had commanded him, and he took Joshua and stood him before the face of Eleazar the priest and before the face of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laid his hands on him, and he commanded him, just as Yahweh had spoken by the hand of Moses.</w:t>
      </w:r>
      <w:r>
        <w:rPr>
          <w:lang w:val="en_US" w:bidi="en_US"/>
        </w:rPr>
      </w:r>
      <w:r>
        <w:rPr>
          <w:lang w:val="en_US" w:bidi="en_US"/>
        </w:rPr>
      </w:r>
    </w:p>
    <w:p>
      <w:pPr/>
      <w:r>
        <w:rPr>
          <w:lang w:val="en_US" w:bidi="en_US"/>
        </w:rPr>
      </w:r>
    </w:p>
    <w:p>
      <w:pPr>
        <w:pStyle w:val="Heading2"/>
      </w:pPr>
      <w:r>
        <w:rPr>
          <w:lang w:val="en_US" w:bidi="en_US"/>
        </w:rPr>
        <w:t>Numbers 28:1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sons of Israel and say to them, ‘You shall be careful to offer to me at its appointed time my offering, my food for my offerings made by fire, an aroma of my soothing.’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shall say to them, ‘This is the offering made by fire that you shall offer to Yahweh: unblemished male lambs, sons of a year, two for the day, a burnt offering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male lamb you shall do in the morning, and the second male lamb you shall do between the evenings,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tenth of an ephah of fine flour for a grain offering, mixed with the fourth of a hin of beaten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is a burnt offering of continuity, the one done at Mount Sinai for an aroma of soothing,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its drink offering shall be the fourth of a hin for one male lamb. You shall pour out in the holy place a drink offering of intoxicating drink to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you shall do the second male lamb between the evenings. You shall do like the grain offering of the morning and its drink offering, an offering made by fire, an aroma of soothing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on the Sabbath day: two unblemished male lambs, sons of a year, and two-tenths fine flour as a grain offering mixed with the oil,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{are} the burnt offering of the Sabbath by its Sabbath, in addition to the burnt offering of the continuity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at the heads of your months, you shall offer a burnt offering to Yahweh: two bulls, sons of cattle, and one ram, seven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three-tenths fine flour as a grain offering mixed with the oil for one bull, and two-tenths fine flour as a grain offering mixed with the oil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 tenth, a tenth fine flour as a grain offering mixed with the oil for one male lamb. It is a burnt offering, an aroma of soothing,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their drink offerings shall be half of a hin of wine for the bull and a third of a hin for the ram and a fourth of a hin for the male lamb. This shall be the burnt offering of the month by its month for the months of the year.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one buck of the goats shall be done as a sin offering to Yahweh in addition to the burnt offering of the continuity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in the first month, on day 14 of the month is the Passover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on day 15 of this month shall be a feast. Seven days you shall eat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first day shall be a convocation of holiness. You shall not do any work of labor,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you shall offer an offering made by fire, a burnt offering to Yahweh: two bulls, sons of cattle, and one ram, and seven male lambs, sons of a year. They shall be unblemished for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their grain offering: you shall do fine flour mixed with the oil, three-tenths for the bull and two-tenths for the ram.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tenth, a tenth you shall do for one male lamb of the seven male lambs,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one male goat as the sin offering to make atonement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do these apart from the burnt offering of the morning, which is for the burnt offering of the continuity.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do like these for the day, seven days, the food of the offering made by fire, an aroma of soothing to Yahweh. It shall be done in addition to the burnt offering of the continuity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on the seventh day there shall be a convocation of holiness for you. You shall not do any work of labor.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on the day of the firstfruits, when you offer the new grain offering to Yahweh in your festival of weeks, there shall be a convocation of holiness for you. You shall not do any work of labor.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you shall offer a burnt offering as an aroma of soothing to Yahweh: two bulls, sons of cattle, one ram, seven male lambs, sons of a year,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their grain offering shall be fine flour mixed with the oil, three-tenths for one bull, two-tenths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tenth, a tenth for one male lamb of the seven of the male lambs,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one buck of the goats to make atonement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do apart from the burnt offering of the continuity and its grain offering (they shall be unblemished for you) and their drink offerings.’”</w:t>
      </w:r>
      <w:r>
        <w:rPr>
          <w:lang w:val="en_US" w:bidi="en_US"/>
        </w:rPr>
      </w:r>
      <w:r>
        <w:rPr>
          <w:lang w:val="en_US" w:bidi="en_US"/>
        </w:rPr>
      </w:r>
    </w:p>
    <w:p>
      <w:pPr/>
      <w:r>
        <w:rPr>
          <w:lang w:val="en_US" w:bidi="en_US"/>
        </w:rPr>
      </w:r>
    </w:p>
    <w:p>
      <w:pPr>
        <w:pStyle w:val="Heading2"/>
      </w:pPr>
      <w:r>
        <w:rPr>
          <w:lang w:val="en_US" w:bidi="en_US"/>
        </w:rPr>
        <w:t>Numbers 29:1</w:t>
      </w:r>
      <w:r>
        <w:rPr>
          <w:lang w:val="en_US" w:bidi="en_US"/>
        </w:rPr>
      </w:r>
    </w:p>
    <w:p>
      <w:pPr/>
      <w:r>
        <w:rPr>
          <w:lang w:val="en_US" w:bidi="en_US"/>
        </w:rPr>
      </w:r>
      <w:r>
        <w:rPr>
          <w:vertAlign w:val="superscript"/>
          <w:lang w:val="en_US" w:bidi="en_US"/>
        </w:rPr>
        <w:t>1</w:t>
      </w:r>
      <w:r>
        <w:rPr>
          <w:lang w:val="en_US" w:bidi="en_US"/>
        </w:rPr>
        <w:t xml:space="preserve"> “And in the seventh month, on the first of the month, there shall be a convocation of holiness for you. You shall not do any work of labor. It shall be a day of horn blowing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you shall do a burnt offering for an aroma of soothing to Yahweh: one bull, a son of cattle, one ram, seven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their grain offering shall be fine flour mixed with the oil, three-tenths for the bull, two-tenths for the ram,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one-tenth for one male lamb of the seven male lambs.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one buck of the goats shall be a sin offering to make atonement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is apart from the burnt offering of the month and its grain offering, and the burnt offering of the continuity and its grain offering, and their drink offerings according to their ordinance, for an aroma of soothing,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on the tenth of this seventh month there shall be a convocation of holiness for you. And you shall afflict your lives. You shall not do any work.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you shall offer a burnt offering to Yahweh, an aroma of soothing: one bull, a son of cattle, one ram, seven male lambs, sons of a year. They shall be unblemished for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their grain offering shall be fine flour mixed with the oil, three-tenths for the bull, two-tenths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tenth, a tenth for the one male lamb, for the seven male lambs.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buck of the goats shall be a sin offering, apart from the sin offering of the atonement and the burnt offering of the continuity and its grain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on day 15 of the seventh month there shall be for you a convocation of holiness. You shall not do any work of labor, and you shall feast a feast to Yahweh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you shall offer a burnt offering, a sacrifice made by fire, an aroma of soothing to Yahweh, 13 bulls, sons of cattle, two rams, 14 male lambs, sons of a year. They shall be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their grain offering shall be fine flour mixed with the oil, three-tenths for one bull for the 13 bulls, two-tenths for one ram for the two rams,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 tenth, a tenth for one male lamb for the 14 male lambs.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one buck of the goats shall be a sin offering, apart from the burnt offering of the continuity, its grain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on the second day: 12 bulls, sons of cattle, two rams, 14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their grain offering and their drink offerings for the bulls, for the rams, and for the male lambs shall be by their number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one buck of the goats shall be a sin offering, apart from the burnt offering of the continuity, and its grain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on the third day: 11 bulls, two rams, 14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their grain offering and their drink offerings for the bulls, for the rams, and for the male lambs shall be by their number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one male goat of the sin offering, apart from the burnt offering of the continuity and its grain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on the fourth day: 10 bulls, two rams, 14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their grain offering and their drink offerings for the bulls, for the rams, and for the lambs, shall be by their number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one buck of the goats shall be a sin offering, apart from the burnt offering of the continuity, its grain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on the fifth day: nine bulls, two rams, 14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their grain offering and their drink offerings for the bulls, for the rams, and for the lambs, shall be by their number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one male goat of a sin offering, apart from the burnt offering of the continuity, and its grain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on the sixth day: eight bulls, two rams, 14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their grain offering and their drink offerings for the bulls, for the rams, and for the lambs, shall be by their number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one male goat of a sin offering, apart from the burnt offering of the continuity, its grain offering, and its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on the seventh day: seven bulls, two rams, 14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their grain offering and their drink offerings for the bulls, for the rams, and for the male lambs, shall be by their number according to their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one male goat of the sin offering, apart from the burnt offering of the continuity, its grain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the eighth day an assembly shall be for you. You shall not do any work of labor.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you shall offer a burnt offering, an offering made by fire, an aroma of soothing to Yahweh: one bull, one ram, seven male lambs, sons of a year, unblemished.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Their grain offering and their drink offerings, for the bull, for the ram, and for the male lambs, shall be by their number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one male goat of the sin offering apart from the burnt offering of the continuity and its grain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shall do these for Yahweh at your appointed times, apart from your vows and your voluntary offerings, for your burnt offerings, and for your grain offerings, and for your drink offerings, and for your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Moses spoke to the sons of Israel according to all that Yahweh had commanded Moses.</w:t>
      </w:r>
      <w:r>
        <w:rPr>
          <w:lang w:val="en_US" w:bidi="en_US"/>
        </w:rPr>
      </w:r>
      <w:r>
        <w:rPr>
          <w:lang w:val="en_US" w:bidi="en_US"/>
        </w:rPr>
      </w:r>
    </w:p>
    <w:p>
      <w:pPr/>
      <w:r>
        <w:rPr>
          <w:lang w:val="en_US" w:bidi="en_US"/>
        </w:rPr>
      </w:r>
    </w:p>
    <w:p>
      <w:pPr>
        <w:pStyle w:val="Heading2"/>
      </w:pPr>
      <w:r>
        <w:rPr>
          <w:lang w:val="en_US" w:bidi="en_US"/>
        </w:rPr>
        <w:t>Numbers 30:1</w:t>
      </w:r>
      <w:r>
        <w:rPr>
          <w:lang w:val="en_US" w:bidi="en_US"/>
        </w:rPr>
      </w:r>
    </w:p>
    <w:p>
      <w:pPr/>
      <w:r>
        <w:rPr>
          <w:lang w:val="en_US" w:bidi="en_US"/>
        </w:rPr>
      </w:r>
      <w:r>
        <w:rPr>
          <w:vertAlign w:val="superscript"/>
          <w:lang w:val="en_US" w:bidi="en_US"/>
        </w:rPr>
        <w:t>1</w:t>
      </w:r>
      <w:r>
        <w:rPr>
          <w:lang w:val="en_US" w:bidi="en_US"/>
        </w:rPr>
        <w:t xml:space="preserve"> And Moses spoke to the heads of the tribes of the sons of Israel, saying, “This is the word that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a man vows a vow to Yahweh or swears an oath to bind a binding vow on his life, he shall not profane his word. He shall do according to all that came out from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if a woman vows a vow to Yahweh and binds a binding vow in the house of her father, in her youth,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her father hears her vow and her binding vow that she bound on her life, and her father is silent to her, then all her vows shall stand, and every binding vow that she has bound on her life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if her father forbids her on the day of his hearing, any of her vows and her binding vows that she bound on her life shall not stand, and Yahweh will forgive her, because her father forbade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if she ever belongs to a man, and her vows are on her, or thoughtless speech of her lips that she has bound is on her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her husband hears on the day of his hearing and is silent to her, then her vows shall stand, and her binding vows that she bound on her life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if her husband forbids her on the day of his hearing, then he breaks her vow which is on her and the thoughtless speech of her lips that she bound on her life, and Yahweh will forgive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vow of a widow and a driven out woman, all that she binds on her life shall stand on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if she vowed or bound a binding vow on her life by an oath in the house of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her husband hears and is silent to her, he does not forbid her, then all her vows shall stand, and every binding vow that she bound on her life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if her husband ever breaks them on the day of his hearing, all that went out of her lips for her vows and for the binding vow of her life shall not stand. Her husband has broken them, and Yahweh will forgive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vow and every oath of a binding vow to afflict her life, her husband may make it stand, and her husband may break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if her husband is wholly silent to her from day to day, then he will make all her vows or all her binding vows which are on her stand. He made them stand because he was silent to her on the day of his hearing.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he ever breaks them after his hearing, then he will bear her iniquity.”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statutes that Yahweh commanded Moses, between a man and his wife, between a father and his daughter in her youth in the house of her father.</w:t>
      </w:r>
      <w:r>
        <w:rPr>
          <w:lang w:val="en_US" w:bidi="en_US"/>
        </w:rPr>
      </w:r>
      <w:r>
        <w:rPr>
          <w:lang w:val="en_US" w:bidi="en_US"/>
        </w:rPr>
      </w:r>
    </w:p>
    <w:p>
      <w:pPr/>
      <w:r>
        <w:rPr>
          <w:lang w:val="en_US" w:bidi="en_US"/>
        </w:rPr>
      </w:r>
    </w:p>
    <w:p>
      <w:pPr>
        <w:pStyle w:val="Heading2"/>
      </w:pPr>
      <w:r>
        <w:rPr>
          <w:lang w:val="en_US" w:bidi="en_US"/>
        </w:rPr>
        <w:t>Numbers 31:1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vengeance, the vengeance of the sons of Israel, from with the Midianites. Afterward you shall be gathered to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Moses spoke to the people, saying, “Equip yourselves, some of the men with you, for the war. And they will be against Midian to give the vengeance of Yahweh on Midian.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send to the war for all the tribes of Israel, a thousand for a tribe, a thousand for a tribe.”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 thousand for a tribe were provided from the thousands of Israel, 12, 000 equipped for battle.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Moses sent them to the war, a thousand for a tribe, them and Phinehas the son of Eleazar the priest to the war. And the vessels of holiness and the blasting trumpets were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waged war against Midian, just as Yahweh had commanded Moses, and they slew every male.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slew the kings of Midian with their pierced ones: Evi and Rekem and Zur and Hur and Reba, the five kings of Midian; and they slew Balaam the son of Beor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sons of Israel took captive the women of Midian and their children, and they plundered all their animals and all their livestock and all their wealth.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burned with the fire all their cities with their dwellings and all their encampments.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took all the spoil and all the booty of human and of animal.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brought to Moses and to Eleazar the priest and to the congregation of the sons of Israel, the captives and the booty and the spoil to the camp at the plains of Moab, which are beside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Moses and Eleazar the priest and all the leaders of the congregation went out to meet them at the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Moses was furious with the appointed ones of the army, the leaders of the thousands and the leaders of the hundreds, the ones coming from the battle of the war.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Moses said to them, “Have you let every woman live?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Look, these were by the word of Balaam for the sons of Israel to commit unfaithfulness against Yahweh concerning the matter of Peor, and the plague was among the congregation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now, slay every male among the children and slay every woman who has known a man by the bed of a male.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keep alive for yourselves every child among the women who has not known the bed of a male.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you, camp outside of the camp seven days, all who have slain a person and all who have touched a pierced one. Purify yourselves on the third day and on the seventh day, you and your captives,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you shall purify every garment and every vessel of skin and every work of goats and every vessel of wood.”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Eleazar the priest said to the men of the army who had gone to the battle, “This is a statute of the law that Yahweh has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Only the gold and the silver, the bronze, the iron, the tin, and the lead,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 thing that can come through the fire you shall pass through the fire, and it will become clean. However, it shall be purified with the water of purification, and all that can not come through the fire you shall pass through the water.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you shall wash your garments on the seventh day, and you will be clean, and afterward you may enter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“Lift up the head of the booty of the captives, of human and of animal, you and Eleazar the priest and the heads of the fathers of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you shall divide the booty between the wielders of the war who went out to the battle and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you shall raise a tax for Yahweh from with the men of the war who went out to the battle, one life from 500, from human and from cattle and from the donkeys and from the flock.</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take from half of them and give the contribution of Yahweh to Eleazar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from the half of the sons of Israel you shall take one taken from the 50, from human, from cattle, from the donkeys and from the flock, from every animal, and you shall give them to the Levites, the keepers of the keeping of the Dwelling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Moses and Eleazar the priest did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booty, the remainder of the plunder that the people of the army plundered, was 675, 000 sheep,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72, 000 cattle,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61, 000 donkeys,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human lives, from the women who had not known the bed of a male, every life, 32, 000.</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 half of the portion of the ones who went out with the army: the number of the sheep was 337, 500.</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 tax for Yahweh from the flock was 675.</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cattle were 36, 000 and their tax for Yahweh was 72.</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 donkeys were 30, 500, and their tax for Yahweh was 61.</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 human lives were 16, 000, and their tax for Yahweh was 32 lives.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Moses gave the tax of the contribution of Yahweh to Eleazar the priest,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from the half of the sons of Israel whom Moses had divided from the men who waged war,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the half of the congregation from the flock was 337, 500,</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36, 000 cattle,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and 30, 500 donkeys,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16, 000 human lives.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Moses took from the half of the sons of Israel the taken, one from the 50, from human and from animal, and he gave them to the Levites, the keepers of the keeping of the Dwelling of Yahweh,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the appointed ones who were for the thousands of the army, the leaders of the thousands and the leaders of the hundreds, came near to Moses.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they said to Moses, “Your servants have lifted up the heads of the men of the war who were in our hand, and not a man from us is missing.</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we have offered the offering of Yahweh, a man what he found of the objects of gold, armlet, and bracelet, signet ring, earring, and ornament, to make atonement for our lives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Moses and Eleazar the priest took the gold from with them, every object of craft.</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all the gold of the contribution which they raised to Yahweh from with the leaders of the thousands and from with the leaders of the hundreds was 16, 750 shekels.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men of the army had plundered, a man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And Moses and Eleazar the priest took the gold from with the leaders of the thousands and the hundreds, and they brought it to the tent of meeting, a memorial for the sons of Israel before the face of Yahweh.</w:t>
      </w:r>
      <w:r>
        <w:rPr>
          <w:lang w:val="en_US" w:bidi="en_US"/>
        </w:rPr>
      </w:r>
      <w:r>
        <w:rPr>
          <w:lang w:val="en_US" w:bidi="en_US"/>
        </w:rPr>
      </w:r>
    </w:p>
    <w:p>
      <w:pPr/>
      <w:r>
        <w:rPr>
          <w:lang w:val="en_US" w:bidi="en_US"/>
        </w:rPr>
      </w:r>
    </w:p>
    <w:p>
      <w:pPr>
        <w:pStyle w:val="Heading2"/>
      </w:pPr>
      <w:r>
        <w:rPr>
          <w:lang w:val="en_US" w:bidi="en_US"/>
        </w:rPr>
        <w:t>Numbers 32:1</w:t>
      </w:r>
      <w:r>
        <w:rPr>
          <w:lang w:val="en_US" w:bidi="en_US"/>
        </w:rPr>
      </w:r>
    </w:p>
    <w:p>
      <w:pPr/>
      <w:r>
        <w:rPr>
          <w:lang w:val="en_US" w:bidi="en_US"/>
        </w:rPr>
      </w:r>
      <w:r>
        <w:rPr>
          <w:vertAlign w:val="superscript"/>
          <w:lang w:val="en_US" w:bidi="en_US"/>
        </w:rPr>
        <w:t>1</w:t>
      </w:r>
      <w:r>
        <w:rPr>
          <w:lang w:val="en_US" w:bidi="en_US"/>
        </w:rPr>
        <w:t xml:space="preserve"> And the livestock of the sons of Reuben and of the sons of Gad was great, very numerous. And they saw the land of Jazer and the land of Gilead, and behold, the place was a place of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sons of Gad and the sons of Reuben came and said to Moses and to Eleazar the priest and to the leaders of the congregation,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“Ataroth, and Dibon, and Jazer, and Nimrah, and Heshbon, and Elealeh, and Sebam, and Nebo, and Beon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are the land that Yahweh struck before the face of the congregation of Israel. It is a land of livestock, and livestock belongs to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said, “If we have found favor in your eyes, let this land be given to your servants as a possession. Do not make us cross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Moses said to the sons of Gad and to the sons of Reuben, “Will your brothers go to the war and you yourselves will dwell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why do you discourage the heart of the sons of Israel from crossing over into the land that Yahweh has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Thus your fathers did when I sent them from Kadesh Barnea to see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went up as far as the wadi of Eshkol, and they saw the land and discouraged the heart of the sons of Israel to not enter into the land that Yahweh had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nose of Yahweh burned on that day, and he swore,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 men who went up from Egypt, from a son of 20 years and upward, will see the ground which I swore to Abraham, to Isaac, and to Jacob! For they are not fully after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except Caleb the son of Jephunneh the Kenizzite and Joshua the son of Nun, because they are fully after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nose of Yahweh burned against Israel, and he made them wander in the wilderness 40 years until the finishing of all the generation who had done evil in the eyes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behold, you have risen up in place of your fathers, a brood of sinful men, to add more to the burning of the nose of Yahweh toward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turn from after him, then he will yet again leave him in the wilderness, and you will have destroyed all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came near to him and said, “Here we will build walls of the flock for our livestock and cities for 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we ourselves will be equipped for war, hurrying before the face of the sons of Israel until when we have brought them into their place. And our children will dwell in the cities of the fortification because of the face of those who dwell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will not return to our houses until the sons of Israel get an inheritance for themselves, a man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we will not inherit with them from across of the Jordan and beyond, because our inheritance came to us from beyond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Moses said to them, “If you do this thing, if you equip yourselves before the face of Yahweh for the war,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every man equipped for war shall cross over the Jordan for you before the face of Yahweh, until he has dispossessed his enemy from his face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land is subdued before the face of Yahweh, then afterward you may return. And you will be free of obligation from Yahweh and from Israel, and this land will be for you for a possession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if you do not do so, behold, you will have sinned against Yahweh, and know that your sin will find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Build for yourselves cities for your children and walls for your livestock, and you shall do what has gone out from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sons of Gad and the sons of Reuben spoke to Moses, saying, “Your servants will do just as my master is commanding.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Our children, our wives, our livestock, and all our animals will be there in the cities of the Gilead.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your servants will cross over, every man equipped for war of the army, before the face of Yahweh for the war, just as my master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Moses commanded Eleazar the priest and Joshua the son of Nun and the heads of the fathers of the tribes of the sons of Israel concerning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Moses said to them, “If the sons of Gad and the sons of Reuben cross over the Jordan with you, every man equipped for the war before the face of Yahweh, and the land is subdued before your faces, then you will give to them the land of the Gilead as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if the men equipped for war do not cross over with you, then they will take possession in your midst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sons of Gad and the sons of Reuben answered, saying, “What Yahweh has spoken to your servants, so we will do.</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will cross over, the men equipped for war, before the face of Yahweh into the land of Canaan. And with us will be the possession of our inheritance from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Moses gave to them, to the sons of Gad and to the sons of Reuben, and to the half of the tribe of Manasseh the son of Joseph, the kingdom of Sihon the king of the Amorites and the kingdom of Og the king of the Bashan, the land of its cities with the borders of the cities of the surrounding land.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 sons of Gad built Dibon and Ataroth and Aroer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Atroth Shophan and Jazer and Jogbehah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Beth Nimrah and Beth Haran, the cities of fortification and the walls of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 sons of Reuben built Heshbon and Elealeh and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Nebo and Baal Meon (names were changed) and Sibmah. And they called the names of the cities that they built by names.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 sons of Machir the son of Manasseh went to Gilead and captured it and dispossessed the Amorites who were in 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Moses gave the Gilead to Machir the son of Manasseh, and he dwelled in it.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Jair the son of Manasseh went and captured their tent villages, and he called them Havvoth Jair.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Nobah went and captured Kenath and its daughters. And he called it Nobah, by his name.</w:t>
      </w:r>
      <w:r>
        <w:rPr>
          <w:lang w:val="en_US" w:bidi="en_US"/>
        </w:rPr>
      </w:r>
      <w:r>
        <w:rPr>
          <w:lang w:val="en_US" w:bidi="en_US"/>
        </w:rPr>
      </w:r>
    </w:p>
    <w:p>
      <w:pPr/>
      <w:r>
        <w:rPr>
          <w:lang w:val="en_US" w:bidi="en_US"/>
        </w:rPr>
      </w:r>
    </w:p>
    <w:p>
      <w:pPr>
        <w:pStyle w:val="Heading2"/>
      </w:pPr>
      <w:r>
        <w:rPr>
          <w:lang w:val="en_US" w:bidi="en_US"/>
        </w:rPr>
        <w:t>Numbers 33:1</w:t>
      </w:r>
      <w:r>
        <w:rPr>
          <w:lang w:val="en_US" w:bidi="en_US"/>
        </w:rPr>
      </w:r>
    </w:p>
    <w:p>
      <w:pPr/>
      <w:r>
        <w:rPr>
          <w:lang w:val="en_US" w:bidi="en_US"/>
        </w:rPr>
      </w:r>
      <w:r>
        <w:rPr>
          <w:vertAlign w:val="superscript"/>
          <w:lang w:val="en_US" w:bidi="en_US"/>
        </w:rPr>
        <w:t>1</w:t>
      </w:r>
      <w:r>
        <w:rPr>
          <w:lang w:val="en_US" w:bidi="en_US"/>
        </w:rPr>
        <w:t xml:space="preserve"> These are the journeys of the sons of Israel who went out from the land of Egypt according to their tribes by the hand of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Moses wrote down their departure points according to their tribes in accordance with the mouth of Yahweh, and these are their journeys according to their departure points.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set out from Rameses on the first month, on day 15 of the first month, from the day after the Passover the sons of Israel went out with a raised hand before the eyes of all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Egyptians were burying those whom Yahweh had struck down, all the firstborn. And Yahweh enacted judgment against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sons of Israel set out from Rameses and camped at Succoth.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they set out from Succoth and camped at Etham, which is at the edge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set out from Etham and turned back to Pi Hahiroth, which is on the face of Baal Zephon, and they camped before the face of Migdol.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set out from the face of Hahiroth and passed through the midst of the sea to the wilderness, and they went a distance of three days in the wilderness of Etham and camped at Marah.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set out from Marah and came to Elim. And at Elim were 12 springs of water and 70 palm trees. And they camped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set out from Elim and camped beside the Sea of Reeds.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set out from the Sea of Reeds and camped in the wilderness of Sin.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set out from the wilderness of Sin and camped at Dophkah.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they set out from Dophkah and camped at Alush.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set out from Alush and camped at Rephidim, and there was no water there for the people to drink.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they set out from Rephidim and camped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set out from the wilderness of Sinai and camped at Kibroth Hattaavah.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set out from Kibroth Hattaavah and camped at Hazeroth.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set out from Hazeroth and camped at Rithmah.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set out from Rithmah and camped at Rimmon Perez.</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set out from Rimmon Perez and camped at Libnah.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set out from Libnah and camped at Rissah.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set out from Rissah and camped at Kehelathah.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they set out from Kehelathah and camped at Mount Shepher.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they set out from Mount Shepher and camped at Haradah.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they set out from Haradah and camped at Makheloth.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they set out from Makheloth and camped at Tahath.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they set out from Tahath and camped at Terah.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they set out from Terah and camped at Mithkah.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they set out from Mithkah and camped at Hashmonah.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they set out from Hashmonah and camped at Moseroth.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they set out from Moseroth and camped at Bene Jaakan.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they set out from Bene Jaakan and camped at Hor Haggidgad.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they set out from Hor Haggidgad and camped at Jotbathah.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they set out from Jotbathah and camped at Abronah.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they set out from Abronah and camped at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they set out from Ezion Geber and camped in the wilderness of Zin (it is Kadesh).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they set out from Kadesh and camped at Mount Hor, at the edge of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Aaron the priest went up to Mount Hor in accordance with the mouth of Yahweh and died there in the fortieth year of the going out of the sons of Israel from the land of Egypt, in the fifth month, on 1 of the month.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Aaron was a son of 123 years when he died at Mount Hor.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 Canaanite, the king of Arad (and he was dwelling in the Negev in the land of Canaan), heard when the sons of Israel came.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they set out from Mount Hor and camped at Zalmonah.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they set out from Zalmonah and camped at Punon.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they set out from Punon and camped at Oboth.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they set out from Oboth and camped at Iye Abarim, on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And they set out from Iye and camped at Dibon Gad.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they set out from Dibon Gad and camped at Almon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they set out from Almon Diblathaim and camped in the mountains of Abarim, before the face of Nebo.</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they set out from the mountains of Abarim and camped in the plains of Moab beside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they camped beside the Jordan, from Beth Jeshimoth to Abel Shittim in the plains of Moab.</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Yahweh spoke to Moses in the plains of Moab beside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“Speak to the sons of Israel and say to them, ‘When you cross over the Jordan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you shall dispossess all those who dwell in the land from your face, and you shall destroy all their carved figures, and you shall destroy all the figures of their molten metal, and you shall destroy all their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you shall take possession of the land and dwell in it, because I have given the land to you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And you shall inherit for yourselves the land by lot, according to your clans. You shall increase his inheritance for the numerous, and you shall decrease his inheritance for the few. To there where the lot goes out for him, to him it will belong. According to the tribes of your fathers you shall inherit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And if you do not dispossess those who dwell in the land from your face, then whom you leave from them will be as thorns in your eyes and as pricks in your sides, and they shall vex you on the land that you are about to dwell in.</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And it will happen that I will do to you just as I had intended to do to them.’”</w:t>
      </w:r>
      <w:r>
        <w:rPr>
          <w:lang w:val="en_US" w:bidi="en_US"/>
        </w:rPr>
      </w:r>
      <w:r>
        <w:rPr>
          <w:lang w:val="en_US" w:bidi="en_US"/>
        </w:rPr>
      </w:r>
    </w:p>
    <w:p>
      <w:pPr/>
      <w:r>
        <w:rPr>
          <w:lang w:val="en_US" w:bidi="en_US"/>
        </w:rPr>
      </w:r>
    </w:p>
    <w:p>
      <w:pPr>
        <w:pStyle w:val="Heading2"/>
      </w:pPr>
      <w:r>
        <w:rPr>
          <w:lang w:val="en_US" w:bidi="en_US"/>
        </w:rPr>
        <w:t>Numbers 34:1</w:t>
      </w:r>
      <w:r>
        <w:rPr>
          <w:lang w:val="en_US" w:bidi="en_US"/>
        </w:rPr>
      </w:r>
    </w:p>
    <w:p>
      <w:pPr/>
      <w:r>
        <w:rPr>
          <w:lang w:val="en_US" w:bidi="en_US"/>
        </w:rPr>
      </w:r>
      <w:r>
        <w:rPr>
          <w:vertAlign w:val="superscript"/>
          <w:lang w:val="en_US" w:bidi="en_US"/>
        </w:rPr>
        <w:t>1</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sons of Israel and say to them, ‘When you enter into the land of Canaan, this is the land that has fallen to you as an inheritance, the land of Canaan and its borders,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corner of the south will be for you from the wilderness of Zin beside the hands of Edom. And the border of the south will be for you from the end of the Sea of Salt eastward.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border will turn for you from the south to the ascent of Akrabbim and cross over to Zin, and its outer limits will be from the south to Kadesh Barnea, and it will go out to Hazar Addar and cross over to Azmon.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border will turn from Azmon toward the wadi of Egypt, and its outer limits will be to the sea.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border of the west, it will be for you the Great Sea and the border. This will be for you the border of the west.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this will be for you the border of the north, from the Great Sea you shall mark out for you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Mount Hor you shall mark out to Lebo Hamath, and the outer limits of the border will be to Zedad.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border will go out to Ziphron and its outer limits will be at Hazar Enan. This will be for you the border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shall mark out for you the border to the east from Hazar Enan to Shepham.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border will go down from Shepham to Riblah, from east of Ain. And the border will go down and strike on the shoulder of the Sea of Kinnereth eastward.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border will go down to the Jordan and its outer limits will be the Sea of Salt. This will be for you the land according to its borders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Moses commanded the sons of Israel, saying, “This is the land, it which you will inherit for yourselves by lot, which Yahweh has commanded to give to the nine tribes and to the half of the tribe.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tribe of the sons of the Reubenites according to the house of their fathers and the tribe of the sons of the Gadites according to the house of their fathers have taken, and the half of the tribe of Manasseh has taken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two tribes and the half of the tribe have taken their inheritance from beyond the Jordan at Jericho eastward,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names of the men who will divide the land for you as an inheritance: Eleazar the priest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you shall take one leader, one leader from a tribe to divide the land as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these are the names of the men: of the tribe of Judah,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of the tribe of the sons of Simeon, Shemuel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tribe of Benjamin, Elidad the son of Kislon;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of the tribe of the sons of Dan a leader, Bukki the son of Jogli;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sons of Joseph, of the tribe of the sons of Manasseh a leader, Hanniel the son of Ephod;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of the tribe of the sons of Ephraim a leader, Kemuel the son of Shiphtan;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of the tribe of the sons of Zebulun a leader, Elizaphan the son of Parnak;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of the tribe of the sons of Issachar a leader, Paltiel the son of Azzan;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of the tribe of the sons of Asher a leader, Ahihud the son of Shelomi;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of the tribe of the sons of Naphtali a leader, Pedahel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whom Yahweh commanded to divide an inheritance for the sons of Israel in the land of Canaan.</w:t>
      </w:r>
      <w:r>
        <w:rPr>
          <w:lang w:val="en_US" w:bidi="en_US"/>
        </w:rPr>
      </w:r>
      <w:r>
        <w:rPr>
          <w:lang w:val="en_US" w:bidi="en_US"/>
        </w:rPr>
      </w:r>
    </w:p>
    <w:p>
      <w:pPr/>
      <w:r>
        <w:rPr>
          <w:lang w:val="en_US" w:bidi="en_US"/>
        </w:rPr>
      </w:r>
    </w:p>
    <w:p>
      <w:pPr>
        <w:pStyle w:val="Heading2"/>
      </w:pPr>
      <w:r>
        <w:rPr>
          <w:lang w:val="en_US" w:bidi="en_US"/>
        </w:rPr>
        <w:t>Numbers 35:1</w:t>
      </w:r>
      <w:r>
        <w:rPr>
          <w:lang w:val="en_US" w:bidi="en_US"/>
        </w:rPr>
      </w:r>
    </w:p>
    <w:p>
      <w:pPr/>
      <w:r>
        <w:rPr>
          <w:lang w:val="en_US" w:bidi="en_US"/>
        </w:rPr>
      </w:r>
      <w:r>
        <w:rPr>
          <w:vertAlign w:val="superscript"/>
          <w:lang w:val="en_US" w:bidi="en_US"/>
        </w:rPr>
        <w:t>1</w:t>
      </w:r>
      <w:r>
        <w:rPr>
          <w:lang w:val="en_US" w:bidi="en_US"/>
        </w:rPr>
        <w:t xml:space="preserve"> And Yahweh spoke to Moses in the plains of Moab beside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sons of Israel, and they shall give to the Levites cities for dwelling from the inheritance of their possession, and you shall give to the Levites pastureland for the cities, all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cities will be for them for dwelling, and their pastureland will be for their livestock and for their property and for all their living things.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pasturelands of the cities that you shall give to the Levites shall be from the wall of the city and outward 1, 000 cubits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you shall measure 2, 000 by the cubit from outside of the city toward the corner of the east, and 2, 000 by the cubit to the corner of the south, and 2, 000 by the cubit to the corner of the west, and 2, 000 by the cubit to the corner of the north, and the city will be in the middle. This will be the pastureland of the cities for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along with the cities which you shall give to the Levites, you shall give six cities of refuge to which the one who kills may flee, and in addition to them you shall give 42 cities.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cities that you shall give to the Levites shall be 48 cities, them and their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cities that you shall give from the possession of the sons of Israel, you shall increase from with the numerous, and you shall decrease from with the few. A man shall give from his cities to the Levites according to the mouth of his inheritance that he has inherited.”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to the sons of Israel and say to them, ‘When you cross over the Jordan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you shall choose for yourselves cities; they will be cities of refuge for you, and the one who kills, the one who struck down a person by mistake, shall flee to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cities will be for you for refuge from the avenger, and the one who kills will not die until he stands before the face of the congregation for the judgment.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cities that you shall give shall be six cities of refuge for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give three cities from beyond the Jordan, and you shall give three cities in the land of Canaan. They shall be cities of refuge.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sons of Israel, and for the sojourner, and for the temporary dweller in your midst, these six cities shall be for refuge to flee to, every one who has struck down a person by mistake.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if he struck him down with an object of iron and he died, he is one who murders. The one who murders shall certainly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if he struck him down with a stone in hand by which one could die and he died, he is one who murders. The one who murders shall certainly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Or if he struck him down with an object of wood in hand by which one could die and he died, he is one who murders. The one who murders shall certainly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avenger of blood, he shall put the one who murders to death. When he meets him, he shall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if with hatred he pushes him or throws something at him by lying in wait, and he dies,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or if with hostility he strikes him down with his hand, and he dies, you shall certainly put to death the one who strikes down; he is one who murders. The avenger of blood shall put to death the one who murders, when he meets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if with suddenness without hostility he pushes him or throws any object at him without lying in wait,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 if with any stone by which one could die without seeing he drops it on him and he dies and he was not an enemy to him and was not seeking his harm,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congregation shall judge between the one who struck down and the avenger of blood in accordance with these judgments.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congregation shall rescue the one who kills from the hand of the avenger of blood, and the congregation shall bring him back into the city of his refuge to which he had fled, and he shall dwell in it until the death of the great priest, him whom he anointed with the oil of holiness.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if the one who kills ever goes out of the border of the city of his refuge to which he has fled,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avenger of blood finds him outside the border of the city of his refuge, and the avenger of blood kills the one who kills, there will be no blood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in the city of his refuge he shall dwell until the death of the great priest, and after the death of the great priest the one who kills may return to the land of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these shall be for you as a statute of judgment for your generations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Every one who strikes down a person, according to the mouth of witnesses he shall kill the one who kills. And one witness shall not testify against a person to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you shall not take a ransom for the life of one who kills, he who is guilty to die, because he shall certainly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you shall not take a ransom for the one who flees into the city of his refuge, to return to dwell in the land until the death of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you shall not pollute the land which you are in because the blood itself pollutes the land. And atonement cannot be made for the land for the blood that is poured out on it except by the blood of the one who poured it out.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you shall not defile the land which you are dwelling in, which I am dwelling in the midst of, because I, Yahweh, am dwelling in the midst of the sons of Israel.’”</w:t>
      </w:r>
      <w:r>
        <w:rPr>
          <w:lang w:val="en_US" w:bidi="en_US"/>
        </w:rPr>
      </w:r>
      <w:r>
        <w:rPr>
          <w:lang w:val="en_US" w:bidi="en_US"/>
        </w:rPr>
      </w:r>
    </w:p>
    <w:p>
      <w:pPr/>
      <w:r>
        <w:rPr>
          <w:lang w:val="en_US" w:bidi="en_US"/>
        </w:rPr>
      </w:r>
    </w:p>
    <w:p>
      <w:pPr>
        <w:pStyle w:val="Heading2"/>
      </w:pPr>
      <w:r>
        <w:rPr>
          <w:lang w:val="en_US" w:bidi="en_US"/>
        </w:rPr>
        <w:t>Numbers 36:1</w:t>
      </w:r>
      <w:r>
        <w:rPr>
          <w:lang w:val="en_US" w:bidi="en_US"/>
        </w:rPr>
      </w:r>
    </w:p>
    <w:p>
      <w:pPr/>
      <w:r>
        <w:rPr>
          <w:lang w:val="en_US" w:bidi="en_US"/>
        </w:rPr>
      </w:r>
      <w:r>
        <w:rPr>
          <w:vertAlign w:val="superscript"/>
          <w:lang w:val="en_US" w:bidi="en_US"/>
        </w:rPr>
        <w:t>1</w:t>
      </w:r>
      <w:r>
        <w:rPr>
          <w:lang w:val="en_US" w:bidi="en_US"/>
        </w:rPr>
        <w:t xml:space="preserve"> And the heads of the fathers of the clans of the sons of Gilead, the son of Machir, the son of Manasseh, from the clans of the sons of Joseph, came near and spoke before the face of Moses and before the face of the leaders, the heads of the fathers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said, “Yahweh commanded my master to give the land as an inheritance by lot to the sons of Israel, and my master was commanded by Yahweh to give the inheritance of Zelophehad our brother to his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will become wives for one from the sons of the tribes of the sons of Israel, and their inheritance will be withdrawn from the inheritance of our fathers, and it will be added onto the inheritance of the tribe that they belong to, and it will be withdrawn from the lot of 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when it will be the Jubilee for the sons of Israel, then their inheritance will be added onto the inheritance of the tribe which they belong to, and their inheritance will be withdrawn from the inheritance of the tribe of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Moses commanded the sons of Israel in accordance with the mouth of Yahweh, saying, “What the tribe of the sons of Joseph is speaking is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the word that Yahweh commands to the daughters of Zelophehad, saying, ‘They may become wives of the good one in their eyes, only they shall become wives of the clan of the tribe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an inheritance of the sons of Israel shall not go around from tribe to tribe, but a man of the sons of Israel shall cling to the inheritance of the tribe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every daughter who possesses an inheritance from the tribes of the sons of Israel shall become a wife for one from the clan of the tribe of her father, so that the sons of Israel will have a possession, a man, the inheritance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an inheritance shall not go around from a tribe to another tribe, but each tribe of the sons of Israel shall cling to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Just as Yahweh commanded Moses, so did the daughters of Zelophehad.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Mahlah, Tirzah and Hoglah and Milkah and Noah, the daughters of Zelophehad, became wives for the sons of their uncles.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became wives from the clans of the sons of Manasseh, the son of Joseph, and their inheritance was with the tribe of the clan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commands and the judgments that Yahweh commanded by the hand of Moses to the sons of Israel in the plains of Moab beside the Jordan at Jericho.</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